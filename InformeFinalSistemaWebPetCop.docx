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B12C9" w:rsidR="00A30844" w:rsidP="00AD6288" w:rsidRDefault="003F7EF5" w14:paraId="3CF6813D" w14:textId="77777777">
      <w:pPr>
        <w:tabs>
          <w:tab w:val="left" w:pos="5740"/>
        </w:tabs>
        <w:ind w:right="-702" w:firstLine="1416"/>
        <w:rPr>
          <w:rFonts w:cs="Arial"/>
          <w:b/>
          <w:caps/>
          <w:sz w:val="32"/>
          <w:szCs w:val="32"/>
        </w:rPr>
      </w:pPr>
      <w:r>
        <w:rPr>
          <w:rFonts w:cs="Arial"/>
          <w:b/>
          <w:bCs/>
          <w:noProof/>
          <w:sz w:val="20"/>
        </w:rPr>
        <w:drawing>
          <wp:anchor distT="0" distB="0" distL="114300" distR="114300" simplePos="0" relativeHeight="251658752" behindDoc="1" locked="0" layoutInCell="1" allowOverlap="1" wp14:anchorId="53C9BA12" wp14:editId="7CF42292">
            <wp:simplePos x="0" y="0"/>
            <wp:positionH relativeFrom="column">
              <wp:posOffset>-346710</wp:posOffset>
            </wp:positionH>
            <wp:positionV relativeFrom="paragraph">
              <wp:posOffset>-121920</wp:posOffset>
            </wp:positionV>
            <wp:extent cx="1201420" cy="1320165"/>
            <wp:effectExtent l="0" t="0" r="0" b="0"/>
            <wp:wrapTight wrapText="bothSides">
              <wp:wrapPolygon edited="0">
                <wp:start x="0" y="0"/>
                <wp:lineTo x="0" y="21195"/>
                <wp:lineTo x="21235" y="21195"/>
                <wp:lineTo x="21235" y="0"/>
                <wp:lineTo x="0" y="0"/>
              </wp:wrapPolygon>
            </wp:wrapTight>
            <wp:docPr id="14" name="Imagen 1" descr="Descripción: UNIVALLE 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UNIVALLE 19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12C9" w:rsidR="00A30844">
        <w:rPr>
          <w:rFonts w:cs="Arial"/>
          <w:b/>
          <w:caps/>
          <w:sz w:val="32"/>
          <w:szCs w:val="32"/>
        </w:rPr>
        <w:t>Universidad Privada del Valle</w:t>
      </w:r>
    </w:p>
    <w:p w:rsidRPr="00AB12C9" w:rsidR="00A30844" w:rsidP="00A30844" w:rsidRDefault="00AD6288" w14:paraId="57C8D035" w14:textId="77777777">
      <w:pPr>
        <w:tabs>
          <w:tab w:val="left" w:pos="5080"/>
        </w:tabs>
        <w:ind w:right="-342"/>
        <w:rPr>
          <w:rFonts w:cs="Arial"/>
          <w:b/>
          <w:caps/>
          <w:sz w:val="32"/>
          <w:szCs w:val="32"/>
        </w:rPr>
      </w:pPr>
      <w:r>
        <w:rPr>
          <w:rFonts w:cs="Arial"/>
          <w:b/>
          <w:caps/>
          <w:sz w:val="32"/>
          <w:szCs w:val="32"/>
        </w:rPr>
        <w:t xml:space="preserve">       </w:t>
      </w:r>
      <w:r w:rsidRPr="00AB12C9" w:rsidR="00A30844">
        <w:rPr>
          <w:rFonts w:cs="Arial"/>
          <w:b/>
          <w:caps/>
          <w:sz w:val="32"/>
          <w:szCs w:val="32"/>
        </w:rPr>
        <w:t xml:space="preserve">Facultad de </w:t>
      </w:r>
      <w:r>
        <w:rPr>
          <w:rFonts w:cs="Arial"/>
          <w:b/>
          <w:caps/>
          <w:sz w:val="32"/>
          <w:szCs w:val="32"/>
        </w:rPr>
        <w:t>INFORMÁTICA</w:t>
      </w:r>
      <w:r w:rsidR="00A30844">
        <w:rPr>
          <w:rFonts w:cs="Arial"/>
          <w:b/>
          <w:caps/>
          <w:sz w:val="32"/>
          <w:szCs w:val="32"/>
        </w:rPr>
        <w:t xml:space="preserve"> Y </w:t>
      </w:r>
      <w:r>
        <w:rPr>
          <w:rFonts w:cs="Arial"/>
          <w:b/>
          <w:caps/>
          <w:sz w:val="32"/>
          <w:szCs w:val="32"/>
        </w:rPr>
        <w:t>ELECTRÓNICA</w:t>
      </w:r>
    </w:p>
    <w:p w:rsidRPr="00AB12C9" w:rsidR="00A30844" w:rsidP="00A30844" w:rsidRDefault="00AD6288" w14:paraId="4DE8734B" w14:textId="77777777">
      <w:pPr>
        <w:tabs>
          <w:tab w:val="left" w:pos="5080"/>
        </w:tabs>
        <w:ind w:right="-162"/>
        <w:rPr>
          <w:rFonts w:cs="Arial"/>
          <w:b/>
          <w:sz w:val="32"/>
          <w:szCs w:val="32"/>
        </w:rPr>
      </w:pPr>
      <w:r>
        <w:rPr>
          <w:rFonts w:cs="Arial"/>
          <w:b/>
          <w:caps/>
          <w:sz w:val="32"/>
          <w:szCs w:val="32"/>
        </w:rPr>
        <w:t xml:space="preserve">           </w:t>
      </w:r>
      <w:r w:rsidRPr="00AB12C9">
        <w:rPr>
          <w:rFonts w:cs="Arial"/>
          <w:b/>
          <w:caps/>
          <w:sz w:val="32"/>
          <w:szCs w:val="32"/>
        </w:rPr>
        <w:t>INGENIERÍA</w:t>
      </w:r>
      <w:r w:rsidRPr="00AB12C9" w:rsidR="00A30844">
        <w:rPr>
          <w:rFonts w:cs="Arial"/>
          <w:b/>
          <w:caps/>
          <w:sz w:val="32"/>
          <w:szCs w:val="32"/>
        </w:rPr>
        <w:t xml:space="preserve"> </w:t>
      </w:r>
      <w:r w:rsidR="007C265C">
        <w:rPr>
          <w:rFonts w:cs="Arial"/>
          <w:b/>
          <w:caps/>
          <w:sz w:val="32"/>
          <w:szCs w:val="32"/>
        </w:rPr>
        <w:t>de Sistemas informáticos</w:t>
      </w:r>
      <w:r w:rsidRPr="00AB12C9" w:rsidR="00A30844">
        <w:rPr>
          <w:rFonts w:cs="Arial"/>
          <w:b/>
          <w:caps/>
          <w:sz w:val="32"/>
          <w:szCs w:val="32"/>
        </w:rPr>
        <w:t xml:space="preserve">  </w:t>
      </w:r>
    </w:p>
    <w:p w:rsidRPr="00AB12C9" w:rsidR="00A30844" w:rsidP="00182BBE" w:rsidRDefault="003F7EF5" w14:paraId="699BEF9E" w14:textId="77777777">
      <w:pPr>
        <w:tabs>
          <w:tab w:val="left" w:pos="3720"/>
        </w:tabs>
        <w:ind w:left="3"/>
        <w:rPr>
          <w:rFonts w:cs="Arial"/>
          <w:b/>
          <w:bCs/>
        </w:rPr>
      </w:pPr>
      <w:r>
        <w:rPr>
          <w:rFonts w:cs="Arial"/>
          <w:b/>
          <w: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DF39AB" wp14:editId="5AB42E0F">
                <wp:simplePos x="0" y="0"/>
                <wp:positionH relativeFrom="column">
                  <wp:posOffset>5149215</wp:posOffset>
                </wp:positionH>
                <wp:positionV relativeFrom="paragraph">
                  <wp:posOffset>139700</wp:posOffset>
                </wp:positionV>
                <wp:extent cx="1295400" cy="775970"/>
                <wp:effectExtent l="9525" t="6350" r="76200" b="84455"/>
                <wp:wrapNone/>
                <wp:docPr id="142728089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775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Pr="00C31B0F" w:rsidR="00F32618" w:rsidRDefault="00F32618" w14:paraId="5C8F4787" w14:textId="7777777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31B0F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FA2FFC">
              <v:roundrect id="AutoShape 13" style="position:absolute;left:0;text-align:left;margin-left:405.45pt;margin-top:11pt;width:102pt;height:61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arcsize="10923f" w14:anchorId="3CDF39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">
                <v:shadow on="t" opacity=".5" offset="6pt,6pt"/>
                <v:textbox>
                  <w:txbxContent>
                    <w:p w:rsidRPr="00C31B0F" w:rsidR="00F32618" w:rsidRDefault="00F32618" w14:paraId="271EC0BF" w14:textId="77777777">
                      <w:pPr>
                        <w:rPr>
                          <w:sz w:val="28"/>
                          <w:szCs w:val="28"/>
                        </w:rPr>
                      </w:pPr>
                      <w:r w:rsidRPr="00C31B0F">
                        <w:rPr>
                          <w:rFonts w:cs="Arial"/>
                          <w:b/>
                          <w:sz w:val="28"/>
                          <w:szCs w:val="28"/>
                        </w:rPr>
                        <w:t>Evaluación</w:t>
                      </w:r>
                    </w:p>
                  </w:txbxContent>
                </v:textbox>
              </v:roundrect>
            </w:pict>
          </mc:Fallback>
        </mc:AlternateContent>
      </w:r>
      <w:r w:rsidR="00182BBE">
        <w:rPr>
          <w:rFonts w:cs="Arial"/>
          <w:b/>
          <w:bCs/>
        </w:rPr>
        <w:tab/>
      </w:r>
      <w:r w:rsidR="00182BBE">
        <w:rPr>
          <w:rFonts w:cs="Arial"/>
          <w:b/>
          <w:bCs/>
        </w:rPr>
        <w:t xml:space="preserve">        </w:t>
      </w:r>
      <w:r w:rsidRPr="00182BBE" w:rsidR="00182BBE">
        <w:rPr>
          <w:rFonts w:cs="Arial"/>
          <w:b/>
          <w:bCs/>
          <w:sz w:val="32"/>
          <w:szCs w:val="32"/>
        </w:rPr>
        <w:t xml:space="preserve">                                      </w:t>
      </w:r>
    </w:p>
    <w:p w:rsidRPr="00182BBE" w:rsidR="00A30844" w:rsidP="00182BBE" w:rsidRDefault="00A30844" w14:paraId="1E446567" w14:textId="77777777">
      <w:pPr>
        <w:tabs>
          <w:tab w:val="left" w:pos="5780"/>
        </w:tabs>
        <w:ind w:right="-702"/>
        <w:rPr>
          <w:rFonts w:cs="Arial"/>
          <w:b/>
          <w:bCs/>
          <w:sz w:val="32"/>
          <w:szCs w:val="32"/>
        </w:rPr>
      </w:pPr>
      <w:r w:rsidRPr="00182BBE">
        <w:rPr>
          <w:rFonts w:cs="Arial"/>
          <w:b/>
          <w:bCs/>
          <w:sz w:val="32"/>
          <w:szCs w:val="32"/>
        </w:rPr>
        <w:t xml:space="preserve">                                    </w:t>
      </w:r>
    </w:p>
    <w:p w:rsidRPr="00182BBE" w:rsidR="00A30844" w:rsidP="00182BBE" w:rsidRDefault="003F7EF5" w14:paraId="40F2F490" w14:textId="77777777">
      <w:pPr>
        <w:rPr>
          <w:rFonts w:cs="Arial"/>
        </w:rPr>
      </w:pPr>
      <w:r w:rsidRPr="00AB12C9">
        <w:rPr>
          <w:rFonts w:cs="Arial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57E697" wp14:editId="40361356">
                <wp:simplePos x="0" y="0"/>
                <wp:positionH relativeFrom="column">
                  <wp:posOffset>-49530</wp:posOffset>
                </wp:positionH>
                <wp:positionV relativeFrom="paragraph">
                  <wp:posOffset>189230</wp:posOffset>
                </wp:positionV>
                <wp:extent cx="6797040" cy="0"/>
                <wp:effectExtent l="30480" t="37465" r="30480" b="29210"/>
                <wp:wrapNone/>
                <wp:docPr id="131493140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70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843B70">
              <v:line id="Line 10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from="-3.9pt,14.9pt" to="531.3pt,14.9pt" w14:anchorId="780416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">
                <v:stroke linestyle="thickThin"/>
              </v:line>
            </w:pict>
          </mc:Fallback>
        </mc:AlternateContent>
      </w:r>
      <w:r w:rsidRPr="00182BBE" w:rsidR="00182BBE">
        <w:rPr>
          <w:rFonts w:cs="Arial"/>
          <w:b/>
        </w:rPr>
        <w:t xml:space="preserve">                                             </w:t>
      </w:r>
      <w:r w:rsidR="00182BBE">
        <w:rPr>
          <w:rFonts w:cs="Arial"/>
          <w:b/>
        </w:rPr>
        <w:t xml:space="preserve">                                                                    </w:t>
      </w:r>
      <w:r w:rsidR="00FD165D">
        <w:rPr>
          <w:rFonts w:cs="Arial"/>
          <w:b/>
        </w:rPr>
        <w:t xml:space="preserve"> </w:t>
      </w:r>
    </w:p>
    <w:p w:rsidRPr="00395DCC" w:rsidR="0022345A" w:rsidP="003A4E12" w:rsidRDefault="00AD6288" w14:paraId="439D117A" w14:textId="00D126C5">
      <w:pPr>
        <w:jc w:val="center"/>
        <w:rPr>
          <w:rFonts w:cs="Arial"/>
          <w:b/>
          <w:bCs/>
          <w:caps/>
          <w:sz w:val="40"/>
          <w:szCs w:val="40"/>
        </w:rPr>
      </w:pPr>
      <w:r w:rsidRPr="00395DCC">
        <w:rPr>
          <w:rFonts w:cs="Arial"/>
          <w:b/>
          <w:bCs/>
          <w:caps/>
          <w:sz w:val="40"/>
          <w:szCs w:val="40"/>
        </w:rPr>
        <w:t>PRO</w:t>
      </w:r>
      <w:r w:rsidRPr="00395DCC" w:rsidR="003C6D37">
        <w:rPr>
          <w:rFonts w:cs="Arial"/>
          <w:b/>
          <w:bCs/>
          <w:caps/>
          <w:sz w:val="40"/>
          <w:szCs w:val="40"/>
        </w:rPr>
        <w:t>yecto de sistemas i</w:t>
      </w:r>
    </w:p>
    <w:p w:rsidRPr="00395DCC" w:rsidR="00A30844" w:rsidP="00182BBE" w:rsidRDefault="00395DCC" w14:paraId="7BB45500" w14:textId="4C7DE93D">
      <w:pPr>
        <w:tabs>
          <w:tab w:val="center" w:pos="4419"/>
          <w:tab w:val="left" w:pos="7480"/>
        </w:tabs>
        <w:jc w:val="center"/>
        <w:rPr>
          <w:rFonts w:cs="Arial"/>
          <w:sz w:val="40"/>
          <w:szCs w:val="40"/>
          <w:u w:val="single"/>
        </w:rPr>
      </w:pPr>
      <w:r w:rsidRPr="00395DCC">
        <w:rPr>
          <w:rFonts w:cs="Arial"/>
          <w:b/>
          <w:sz w:val="40"/>
          <w:szCs w:val="40"/>
        </w:rPr>
        <w:tab/>
      </w:r>
      <w:r w:rsidRPr="00395DCC">
        <w:rPr>
          <w:rFonts w:cs="Arial"/>
          <w:b/>
          <w:sz w:val="40"/>
          <w:szCs w:val="40"/>
        </w:rPr>
        <w:t>INFORME – PROYECTO SGT-001 (PETCOP)</w:t>
      </w:r>
    </w:p>
    <w:p w:rsidRPr="00395DCC" w:rsidR="00395DCC" w:rsidP="00395DCC" w:rsidRDefault="00AD6288" w14:paraId="1284D2D2" w14:textId="4755FB42">
      <w:pPr>
        <w:tabs>
          <w:tab w:val="center" w:pos="4419"/>
          <w:tab w:val="left" w:pos="7480"/>
        </w:tabs>
        <w:jc w:val="center"/>
        <w:rPr>
          <w:rFonts w:cs="Arial"/>
          <w:b/>
          <w:sz w:val="40"/>
          <w:szCs w:val="40"/>
        </w:rPr>
      </w:pPr>
      <w:r w:rsidRPr="00395DCC">
        <w:rPr>
          <w:rFonts w:cs="Arial"/>
          <w:b/>
          <w:sz w:val="40"/>
          <w:szCs w:val="40"/>
        </w:rPr>
        <w:t>Paralelo:</w:t>
      </w:r>
      <w:r w:rsidRPr="00395DCC" w:rsidR="003A4E12">
        <w:rPr>
          <w:rFonts w:cs="Arial"/>
          <w:b/>
          <w:sz w:val="40"/>
          <w:szCs w:val="40"/>
        </w:rPr>
        <w:t xml:space="preserve"> “</w:t>
      </w:r>
      <w:r w:rsidRPr="00395DCC" w:rsidR="00594207">
        <w:rPr>
          <w:rFonts w:cs="Arial"/>
          <w:b/>
          <w:sz w:val="40"/>
          <w:szCs w:val="40"/>
        </w:rPr>
        <w:t>A</w:t>
      </w:r>
      <w:r w:rsidRPr="00395DCC" w:rsidR="00634FED">
        <w:rPr>
          <w:rFonts w:cs="Arial"/>
          <w:b/>
          <w:sz w:val="40"/>
          <w:szCs w:val="40"/>
        </w:rPr>
        <w:t>”</w:t>
      </w:r>
    </w:p>
    <w:p w:rsidRPr="00395DCC" w:rsidR="00395DCC" w:rsidP="00AD6288" w:rsidRDefault="00395DCC" w14:paraId="5AA1F47B" w14:textId="4FDFDE8A">
      <w:pPr>
        <w:tabs>
          <w:tab w:val="left" w:pos="3560"/>
        </w:tabs>
        <w:ind w:left="142"/>
        <w:jc w:val="left"/>
        <w:rPr>
          <w:rFonts w:cs="Arial"/>
          <w:b/>
          <w:sz w:val="26"/>
          <w:szCs w:val="26"/>
        </w:rPr>
      </w:pPr>
      <w:r w:rsidRPr="00395DCC">
        <w:rPr>
          <w:rFonts w:cs="Arial"/>
          <w:b/>
          <w:sz w:val="26"/>
          <w:szCs w:val="26"/>
        </w:rPr>
        <w:t>Integrantes del equipo (Los Capa 8):</w:t>
      </w:r>
    </w:p>
    <w:p w:rsidRPr="00395DCC" w:rsidR="00395DCC" w:rsidP="00395DCC" w:rsidRDefault="00395DCC" w14:paraId="7CC0CBF2" w14:textId="09044EB2">
      <w:pPr>
        <w:tabs>
          <w:tab w:val="left" w:pos="3560"/>
        </w:tabs>
        <w:ind w:left="142"/>
        <w:jc w:val="left"/>
        <w:rPr>
          <w:rFonts w:cs="Arial"/>
          <w:b/>
          <w:sz w:val="26"/>
          <w:szCs w:val="26"/>
        </w:rPr>
      </w:pPr>
      <w:r w:rsidRPr="00395DCC">
        <w:rPr>
          <w:rFonts w:cs="Arial"/>
          <w:b/>
          <w:sz w:val="26"/>
          <w:szCs w:val="26"/>
        </w:rPr>
        <w:t xml:space="preserve">Imanol Alejandro Merlo </w:t>
      </w:r>
      <w:proofErr w:type="spellStart"/>
      <w:r w:rsidRPr="00395DCC">
        <w:rPr>
          <w:rFonts w:cs="Arial"/>
          <w:b/>
          <w:sz w:val="26"/>
          <w:szCs w:val="26"/>
        </w:rPr>
        <w:t>Perez</w:t>
      </w:r>
      <w:proofErr w:type="spellEnd"/>
      <w:r w:rsidRPr="00395DCC">
        <w:rPr>
          <w:rFonts w:cs="Arial"/>
          <w:b/>
          <w:sz w:val="26"/>
          <w:szCs w:val="26"/>
        </w:rPr>
        <w:t xml:space="preserve"> </w:t>
      </w:r>
      <w:proofErr w:type="spellStart"/>
      <w:r w:rsidRPr="00395DCC">
        <w:rPr>
          <w:rFonts w:cs="Arial"/>
          <w:b/>
          <w:sz w:val="26"/>
          <w:szCs w:val="26"/>
        </w:rPr>
        <w:t>Paton</w:t>
      </w:r>
      <w:proofErr w:type="spellEnd"/>
      <w:r w:rsidRPr="00395DCC">
        <w:rPr>
          <w:rFonts w:cs="Arial"/>
          <w:b/>
          <w:sz w:val="26"/>
          <w:szCs w:val="26"/>
        </w:rPr>
        <w:t xml:space="preserve"> </w:t>
      </w:r>
    </w:p>
    <w:p w:rsidRPr="00395DCC" w:rsidR="00395DCC" w:rsidP="00395DCC" w:rsidRDefault="00395DCC" w14:paraId="0B5CEFCA" w14:textId="65DC5A11">
      <w:pPr>
        <w:tabs>
          <w:tab w:val="left" w:pos="3560"/>
        </w:tabs>
        <w:ind w:left="142"/>
        <w:jc w:val="left"/>
        <w:rPr>
          <w:rFonts w:cs="Arial"/>
          <w:b/>
          <w:sz w:val="26"/>
          <w:szCs w:val="26"/>
        </w:rPr>
      </w:pPr>
      <w:r w:rsidRPr="00395DCC">
        <w:rPr>
          <w:rFonts w:cs="Arial"/>
          <w:b/>
          <w:sz w:val="26"/>
          <w:szCs w:val="26"/>
        </w:rPr>
        <w:t xml:space="preserve">Jhoel David Barrionuevo Mamani </w:t>
      </w:r>
    </w:p>
    <w:p w:rsidRPr="00395DCC" w:rsidR="00395DCC" w:rsidP="5309BB78" w:rsidRDefault="00395DCC" w14:paraId="0767C904" w14:textId="430F40AA">
      <w:pPr>
        <w:tabs>
          <w:tab w:val="left" w:pos="3560"/>
        </w:tabs>
        <w:jc w:val="left"/>
        <w:rPr>
          <w:rFonts w:cs="Arial"/>
          <w:b w:val="1"/>
          <w:bCs w:val="1"/>
          <w:sz w:val="26"/>
          <w:szCs w:val="26"/>
        </w:rPr>
      </w:pPr>
      <w:r w:rsidRPr="43B942C2" w:rsidR="43B942C2">
        <w:rPr>
          <w:rFonts w:cs="Arial"/>
          <w:b w:val="1"/>
          <w:bCs w:val="1"/>
          <w:sz w:val="26"/>
          <w:szCs w:val="26"/>
        </w:rPr>
        <w:t xml:space="preserve"> </w:t>
      </w:r>
      <w:r w:rsidRPr="43B942C2" w:rsidR="43B942C2">
        <w:rPr>
          <w:rFonts w:cs="Arial"/>
          <w:b w:val="1"/>
          <w:bCs w:val="1"/>
          <w:sz w:val="26"/>
          <w:szCs w:val="26"/>
        </w:rPr>
        <w:t xml:space="preserve"> </w:t>
      </w:r>
      <w:r w:rsidRPr="43B942C2" w:rsidR="43B942C2">
        <w:rPr>
          <w:rFonts w:cs="Arial"/>
          <w:b w:val="1"/>
          <w:bCs w:val="1"/>
          <w:sz w:val="26"/>
          <w:szCs w:val="26"/>
        </w:rPr>
        <w:t>Ludwing</w:t>
      </w:r>
      <w:r w:rsidRPr="43B942C2" w:rsidR="43B942C2">
        <w:rPr>
          <w:rFonts w:cs="Arial"/>
          <w:b w:val="1"/>
          <w:bCs w:val="1"/>
          <w:sz w:val="26"/>
          <w:szCs w:val="26"/>
        </w:rPr>
        <w:t xml:space="preserve"> Leonel Cuba Condori</w:t>
      </w:r>
    </w:p>
    <w:p w:rsidRPr="00395DCC" w:rsidR="00395DCC" w:rsidP="00395DCC" w:rsidRDefault="00395DCC" w14:paraId="33974D82" w14:textId="44AE53B7">
      <w:pPr>
        <w:tabs>
          <w:tab w:val="left" w:pos="3560"/>
        </w:tabs>
        <w:ind w:left="142"/>
        <w:jc w:val="left"/>
        <w:rPr>
          <w:rFonts w:cs="Arial"/>
          <w:b/>
          <w:sz w:val="26"/>
          <w:szCs w:val="26"/>
        </w:rPr>
      </w:pPr>
      <w:r w:rsidRPr="00395DCC">
        <w:rPr>
          <w:rFonts w:cs="Arial"/>
          <w:b/>
          <w:sz w:val="26"/>
          <w:szCs w:val="26"/>
        </w:rPr>
        <w:t xml:space="preserve">Danilo Alejandro </w:t>
      </w:r>
      <w:proofErr w:type="spellStart"/>
      <w:r w:rsidRPr="00395DCC">
        <w:rPr>
          <w:rFonts w:cs="Arial"/>
          <w:b/>
          <w:sz w:val="26"/>
          <w:szCs w:val="26"/>
        </w:rPr>
        <w:t>Ariñez</w:t>
      </w:r>
      <w:proofErr w:type="spellEnd"/>
      <w:r w:rsidRPr="00395DCC">
        <w:rPr>
          <w:rFonts w:cs="Arial"/>
          <w:b/>
          <w:sz w:val="26"/>
          <w:szCs w:val="26"/>
        </w:rPr>
        <w:t xml:space="preserve"> </w:t>
      </w:r>
      <w:proofErr w:type="spellStart"/>
      <w:r w:rsidRPr="00395DCC">
        <w:rPr>
          <w:rFonts w:cs="Arial"/>
          <w:b/>
          <w:sz w:val="26"/>
          <w:szCs w:val="26"/>
        </w:rPr>
        <w:t>Sanchez</w:t>
      </w:r>
      <w:proofErr w:type="spellEnd"/>
      <w:r w:rsidRPr="00395DCC">
        <w:rPr>
          <w:rFonts w:cs="Arial"/>
          <w:b/>
          <w:sz w:val="26"/>
          <w:szCs w:val="26"/>
        </w:rPr>
        <w:t xml:space="preserve"> </w:t>
      </w:r>
    </w:p>
    <w:p w:rsidRPr="00395DCC" w:rsidR="00395DCC" w:rsidP="00395DCC" w:rsidRDefault="00395DCC" w14:paraId="119F496A" w14:textId="01026BEE">
      <w:pPr>
        <w:tabs>
          <w:tab w:val="left" w:pos="3560"/>
        </w:tabs>
        <w:ind w:left="142"/>
        <w:jc w:val="left"/>
        <w:rPr>
          <w:rFonts w:cs="Arial"/>
          <w:b/>
          <w:sz w:val="26"/>
          <w:szCs w:val="26"/>
        </w:rPr>
      </w:pPr>
      <w:r w:rsidRPr="00395DCC">
        <w:rPr>
          <w:rFonts w:cs="Arial"/>
          <w:b/>
          <w:sz w:val="26"/>
          <w:szCs w:val="26"/>
        </w:rPr>
        <w:t xml:space="preserve">Oliver </w:t>
      </w:r>
      <w:proofErr w:type="spellStart"/>
      <w:r w:rsidRPr="00395DCC">
        <w:rPr>
          <w:rFonts w:cs="Arial"/>
          <w:b/>
          <w:sz w:val="26"/>
          <w:szCs w:val="26"/>
        </w:rPr>
        <w:t>Yassir</w:t>
      </w:r>
      <w:proofErr w:type="spellEnd"/>
      <w:r w:rsidRPr="00395DCC">
        <w:rPr>
          <w:rFonts w:cs="Arial"/>
          <w:b/>
          <w:sz w:val="26"/>
          <w:szCs w:val="26"/>
        </w:rPr>
        <w:t xml:space="preserve"> </w:t>
      </w:r>
      <w:proofErr w:type="spellStart"/>
      <w:r w:rsidRPr="00395DCC">
        <w:rPr>
          <w:rFonts w:cs="Arial"/>
          <w:b/>
          <w:sz w:val="26"/>
          <w:szCs w:val="26"/>
        </w:rPr>
        <w:t>Paucara</w:t>
      </w:r>
      <w:proofErr w:type="spellEnd"/>
      <w:r w:rsidRPr="00395DCC">
        <w:rPr>
          <w:rFonts w:cs="Arial"/>
          <w:b/>
          <w:sz w:val="26"/>
          <w:szCs w:val="26"/>
        </w:rPr>
        <w:t xml:space="preserve"> Mamani </w:t>
      </w:r>
    </w:p>
    <w:p w:rsidRPr="00395DCC" w:rsidR="00AD6288" w:rsidP="00395DCC" w:rsidRDefault="0018581F" w14:paraId="0D5F9F4D" w14:textId="11E01B97">
      <w:pPr>
        <w:tabs>
          <w:tab w:val="left" w:pos="3560"/>
        </w:tabs>
        <w:ind w:left="142"/>
        <w:rPr>
          <w:rFonts w:cs="Arial"/>
          <w:b/>
          <w:sz w:val="26"/>
          <w:szCs w:val="26"/>
        </w:rPr>
      </w:pPr>
      <w:r w:rsidRPr="00395DCC">
        <w:rPr>
          <w:rFonts w:cs="Arial"/>
          <w:b/>
          <w:sz w:val="26"/>
          <w:szCs w:val="26"/>
        </w:rPr>
        <w:t>Docente</w:t>
      </w:r>
      <w:r w:rsidRPr="00395DCC" w:rsidR="00A30844">
        <w:rPr>
          <w:rFonts w:cs="Arial"/>
          <w:b/>
          <w:sz w:val="26"/>
          <w:szCs w:val="26"/>
        </w:rPr>
        <w:t xml:space="preserve">: </w:t>
      </w:r>
      <w:r w:rsidRPr="00395DCC" w:rsidR="00AD6288">
        <w:rPr>
          <w:rFonts w:cs="Arial"/>
          <w:b/>
          <w:sz w:val="26"/>
          <w:szCs w:val="26"/>
        </w:rPr>
        <w:t xml:space="preserve">Ing. </w:t>
      </w:r>
      <w:r w:rsidRPr="00395DCC" w:rsidR="003C6D37">
        <w:rPr>
          <w:rFonts w:cs="Arial"/>
          <w:b/>
          <w:sz w:val="26"/>
          <w:szCs w:val="26"/>
        </w:rPr>
        <w:t>Georgina Aruquipa Gutiérrez</w:t>
      </w:r>
    </w:p>
    <w:p w:rsidRPr="00AD6288" w:rsidR="00A30844" w:rsidP="001A54F5" w:rsidRDefault="007C265C" w14:paraId="286F0E46" w14:textId="468AC98B">
      <w:pPr>
        <w:tabs>
          <w:tab w:val="left" w:pos="3560"/>
        </w:tabs>
        <w:jc w:val="center"/>
        <w:rPr>
          <w:rFonts w:cs="Arial"/>
          <w:b/>
          <w:sz w:val="28"/>
          <w:szCs w:val="28"/>
        </w:rPr>
      </w:pPr>
      <w:r w:rsidRPr="00AD6288">
        <w:rPr>
          <w:rFonts w:cs="Arial"/>
          <w:b/>
          <w:sz w:val="28"/>
          <w:szCs w:val="28"/>
        </w:rPr>
        <w:t>La Paz</w:t>
      </w:r>
      <w:r w:rsidRPr="00AD6288" w:rsidR="003A27AA">
        <w:rPr>
          <w:rFonts w:cs="Arial"/>
          <w:b/>
          <w:sz w:val="28"/>
          <w:szCs w:val="28"/>
        </w:rPr>
        <w:t xml:space="preserve"> </w:t>
      </w:r>
      <w:r w:rsidR="00634FED">
        <w:rPr>
          <w:rFonts w:cs="Arial"/>
          <w:b/>
          <w:sz w:val="28"/>
          <w:szCs w:val="28"/>
        </w:rPr>
        <w:t>10</w:t>
      </w:r>
      <w:r w:rsidR="009309C4">
        <w:rPr>
          <w:rFonts w:cs="Arial"/>
          <w:b/>
          <w:sz w:val="28"/>
          <w:szCs w:val="28"/>
        </w:rPr>
        <w:t xml:space="preserve"> de</w:t>
      </w:r>
      <w:r w:rsidR="00594207">
        <w:rPr>
          <w:rFonts w:cs="Arial"/>
          <w:b/>
          <w:sz w:val="28"/>
          <w:szCs w:val="28"/>
        </w:rPr>
        <w:t xml:space="preserve"> </w:t>
      </w:r>
      <w:r w:rsidR="00634FED">
        <w:rPr>
          <w:rFonts w:cs="Arial"/>
          <w:b/>
          <w:sz w:val="28"/>
          <w:szCs w:val="28"/>
        </w:rPr>
        <w:t>septiembre</w:t>
      </w:r>
      <w:r w:rsidRPr="00AD6288" w:rsidR="003A27AA">
        <w:rPr>
          <w:rFonts w:cs="Arial"/>
          <w:b/>
          <w:sz w:val="28"/>
          <w:szCs w:val="28"/>
        </w:rPr>
        <w:t xml:space="preserve"> de 20</w:t>
      </w:r>
      <w:r w:rsidRPr="00AD6288">
        <w:rPr>
          <w:rFonts w:cs="Arial"/>
          <w:b/>
          <w:sz w:val="28"/>
          <w:szCs w:val="28"/>
        </w:rPr>
        <w:t>2</w:t>
      </w:r>
      <w:r w:rsidRPr="00AD6288" w:rsidR="00AD6288">
        <w:rPr>
          <w:rFonts w:cs="Arial"/>
          <w:b/>
          <w:sz w:val="28"/>
          <w:szCs w:val="28"/>
        </w:rPr>
        <w:t>6</w:t>
      </w:r>
    </w:p>
    <w:p w:rsidRPr="00AD6288" w:rsidR="00D9360A" w:rsidP="00A30844" w:rsidRDefault="00AD6288" w14:paraId="47836597" w14:textId="19C44A68">
      <w:pPr>
        <w:jc w:val="center"/>
        <w:rPr>
          <w:rFonts w:cs="Arial"/>
          <w:b/>
          <w:sz w:val="28"/>
          <w:szCs w:val="28"/>
        </w:rPr>
      </w:pPr>
      <w:r w:rsidRPr="00AD6288">
        <w:rPr>
          <w:rFonts w:cs="Arial"/>
          <w:b/>
          <w:sz w:val="28"/>
          <w:szCs w:val="28"/>
        </w:rPr>
        <w:t>Gestión I</w:t>
      </w:r>
      <w:r w:rsidR="00634FED">
        <w:rPr>
          <w:rFonts w:cs="Arial"/>
          <w:b/>
          <w:sz w:val="28"/>
          <w:szCs w:val="28"/>
        </w:rPr>
        <w:t>I</w:t>
      </w:r>
      <w:r w:rsidRPr="00AD6288" w:rsidR="00F00264">
        <w:rPr>
          <w:rFonts w:cs="Arial"/>
          <w:b/>
          <w:sz w:val="28"/>
          <w:szCs w:val="28"/>
        </w:rPr>
        <w:t xml:space="preserve"> – 20</w:t>
      </w:r>
      <w:r w:rsidRPr="00AD6288" w:rsidR="007C265C">
        <w:rPr>
          <w:rFonts w:cs="Arial"/>
          <w:b/>
          <w:sz w:val="28"/>
          <w:szCs w:val="28"/>
        </w:rPr>
        <w:t>2</w:t>
      </w:r>
      <w:r w:rsidRPr="00AD6288">
        <w:rPr>
          <w:rFonts w:cs="Arial"/>
          <w:b/>
          <w:sz w:val="28"/>
          <w:szCs w:val="28"/>
        </w:rPr>
        <w:t>6</w:t>
      </w:r>
    </w:p>
    <w:p w:rsidR="00AD6288" w:rsidP="00D728D2" w:rsidRDefault="00AD6288" w14:paraId="25255277" w14:textId="77777777">
      <w:pPr>
        <w:tabs>
          <w:tab w:val="left" w:pos="3560"/>
        </w:tabs>
        <w:rPr>
          <w:b/>
          <w:bCs/>
        </w:rPr>
      </w:pPr>
    </w:p>
    <w:sdt>
      <w:sdtPr>
        <w:rPr>
          <w:rFonts w:ascii="Arial" w:hAnsi="Arial"/>
          <w:color w:val="auto"/>
          <w:sz w:val="22"/>
          <w:szCs w:val="24"/>
          <w:lang w:val="es-MX" w:eastAsia="es-ES"/>
        </w:rPr>
        <w:id w:val="-1618977419"/>
        <w:docPartObj>
          <w:docPartGallery w:val="Table of Contents"/>
          <w:docPartUnique/>
        </w:docPartObj>
      </w:sdtPr>
      <w:sdtEndPr>
        <w:rPr>
          <w:rFonts w:ascii="Arial" w:hAnsi="Arial"/>
          <w:b w:val="1"/>
          <w:bCs w:val="1"/>
          <w:color w:val="auto"/>
          <w:sz w:val="22"/>
          <w:szCs w:val="22"/>
          <w:lang w:val="es-MX" w:eastAsia="es-ES"/>
        </w:rPr>
      </w:sdtEndPr>
      <w:sdtContent>
        <w:p w:rsidRPr="00B50539" w:rsidR="00B50539" w:rsidRDefault="00B50539" w14:paraId="06153ED4" w14:textId="3DD5D7B3">
          <w:pPr>
            <w:pStyle w:val="TtuloTDC"/>
            <w:rPr>
              <w:color w:val="000000" w:themeColor="text1"/>
            </w:rPr>
          </w:pPr>
          <w:r w:rsidRPr="00B50539">
            <w:rPr>
              <w:color w:val="000000" w:themeColor="text1"/>
              <w:lang w:val="es-MX"/>
            </w:rPr>
            <w:t>Contenido</w:t>
          </w:r>
        </w:p>
        <w:p w:rsidR="00395DCC" w:rsidRDefault="00B50539" w14:paraId="19601C66" w14:textId="7AA81932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41083403">
            <w:r w:rsidRPr="00CC2A81" w:rsidR="00395DCC">
              <w:rPr>
                <w:rStyle w:val="Hipervnculo"/>
                <w:noProof/>
              </w:rPr>
              <w:t>1</w:t>
            </w:r>
            <w:r w:rsidR="00395DCC"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 w:rsidR="00395DCC">
              <w:rPr>
                <w:rStyle w:val="Hipervnculo"/>
                <w:noProof/>
              </w:rPr>
              <w:t>NOMINACION DEL PROYECTO Y ENFOQUE OPERATIVO</w:t>
            </w:r>
            <w:r w:rsidR="00395DCC">
              <w:rPr>
                <w:noProof/>
                <w:webHidden/>
              </w:rPr>
              <w:tab/>
            </w:r>
            <w:r w:rsidR="00395DCC">
              <w:rPr>
                <w:noProof/>
                <w:webHidden/>
              </w:rPr>
              <w:fldChar w:fldCharType="begin"/>
            </w:r>
            <w:r w:rsidR="00395DCC">
              <w:rPr>
                <w:noProof/>
                <w:webHidden/>
              </w:rPr>
              <w:instrText xml:space="preserve"> PAGEREF _Toc241083403 \h </w:instrText>
            </w:r>
            <w:r w:rsidR="00395DCC">
              <w:rPr>
                <w:noProof/>
                <w:webHidden/>
              </w:rPr>
            </w:r>
            <w:r w:rsidR="00395DCC">
              <w:rPr>
                <w:noProof/>
                <w:webHidden/>
              </w:rPr>
              <w:fldChar w:fldCharType="separate"/>
            </w:r>
            <w:r w:rsidR="00395DCC">
              <w:rPr>
                <w:noProof/>
                <w:webHidden/>
              </w:rPr>
              <w:t>1</w:t>
            </w:r>
            <w:r w:rsidR="00395DCC"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172E45FB" w14:textId="6D5E33CB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04">
            <w:r w:rsidRPr="00CC2A81">
              <w:rPr>
                <w:rStyle w:val="Hipervnculo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NOMBRE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653F6840" w14:textId="23A6DCC0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05">
            <w:r w:rsidRPr="00CC2A81">
              <w:rPr>
                <w:rStyle w:val="Hipervnculo"/>
                <w:noProof/>
              </w:rPr>
              <w:t>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CONTRATO DE EQUIPO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4C8F56AF" w14:textId="4033BD7A">
          <w:pPr>
            <w:pStyle w:val="TDC2"/>
            <w:tabs>
              <w:tab w:val="left" w:pos="88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06">
            <w:r w:rsidRPr="00CC2A81">
              <w:rPr>
                <w:rStyle w:val="Hipervnculo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OBJETIVO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31FD65F2" w14:textId="0DE7163A">
          <w:pPr>
            <w:pStyle w:val="TDC2"/>
            <w:tabs>
              <w:tab w:val="left" w:pos="88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07">
            <w:r w:rsidRPr="00CC2A81">
              <w:rPr>
                <w:rStyle w:val="Hipervnculo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613CBDBE" w14:textId="5122F19A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08">
            <w:r w:rsidRPr="00CC2A81">
              <w:rPr>
                <w:rStyle w:val="Hipervnculo"/>
                <w:noProof/>
              </w:rPr>
              <w:t>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DEFINICION Y FORMULACION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72481124" w14:textId="05E9C829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09">
            <w:r w:rsidRPr="00CC2A81">
              <w:rPr>
                <w:rStyle w:val="Hipervnculo"/>
                <w:noProof/>
              </w:rPr>
              <w:t>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PRODUCT BACKLOG (INVENTARIO DE HISTORIAS DE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51C67A3A" w14:textId="76E92DAD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10">
            <w:r w:rsidRPr="00CC2A81">
              <w:rPr>
                <w:rStyle w:val="Hipervnculo"/>
                <w:noProof/>
              </w:rPr>
              <w:t>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HISTORIAS DE USUARIO DETALLADAS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CC" w:rsidRDefault="00395DCC" w14:paraId="464BEF7E" w14:textId="384310DF">
          <w:pPr>
            <w:pStyle w:val="TDC1"/>
            <w:tabs>
              <w:tab w:val="left" w:pos="440"/>
              <w:tab w:val="right" w:leader="dot" w:pos="9111"/>
            </w:tabs>
            <w:rPr>
              <w:rFonts w:asciiTheme="minorHAnsi" w:hAnsiTheme="minorHAnsi" w:eastAsiaTheme="minorEastAsia" w:cstheme="minorBidi"/>
              <w:noProof/>
              <w:kern w:val="2"/>
              <w:szCs w:val="22"/>
              <w:lang w:val="es-BO" w:eastAsia="es-BO"/>
              <w14:ligatures w14:val="standardContextual"/>
            </w:rPr>
          </w:pPr>
          <w:hyperlink w:history="1" w:anchor="_Toc241083411">
            <w:r w:rsidRPr="00CC2A81">
              <w:rPr>
                <w:rStyle w:val="Hipervnculo"/>
                <w:noProof/>
              </w:rPr>
              <w:t>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2"/>
                <w:lang w:val="es-BO" w:eastAsia="es-BO"/>
                <w14:ligatures w14:val="standardContextual"/>
              </w:rPr>
              <w:tab/>
            </w:r>
            <w:r w:rsidRPr="00CC2A81">
              <w:rPr>
                <w:rStyle w:val="Hipervnculo"/>
                <w:noProof/>
              </w:rPr>
              <w:t>ESQUEMA DE PRIORIZACION XP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539" w:rsidRDefault="00B50539" w14:paraId="7817FBB7" w14:textId="6A2F883E">
          <w:r>
            <w:rPr>
              <w:b/>
              <w:bCs/>
              <w:lang w:val="es-MX"/>
            </w:rPr>
            <w:fldChar w:fldCharType="end"/>
          </w:r>
        </w:p>
      </w:sdtContent>
    </w:sdt>
    <w:p w:rsidR="00B50539" w:rsidP="00D728D2" w:rsidRDefault="00B50539" w14:paraId="299A82B8" w14:textId="77777777">
      <w:pPr>
        <w:tabs>
          <w:tab w:val="left" w:pos="3560"/>
        </w:tabs>
        <w:rPr>
          <w:b/>
          <w:bCs/>
        </w:rPr>
      </w:pPr>
    </w:p>
    <w:p w:rsidR="00B50539" w:rsidP="0099237E" w:rsidRDefault="00B50539" w14:paraId="26394B3D" w14:textId="77777777">
      <w:pPr>
        <w:pStyle w:val="Ttulo1"/>
        <w:numPr>
          <w:ilvl w:val="0"/>
          <w:numId w:val="0"/>
        </w:numPr>
        <w:jc w:val="both"/>
        <w:sectPr w:rsidR="00B50539" w:rsidSect="00B50539">
          <w:headerReference w:type="default" r:id="rId12"/>
          <w:pgSz w:w="12240" w:h="15840" w:orient="portrait" w:code="1"/>
          <w:pgMar w:top="1134" w:right="1418" w:bottom="1134" w:left="1701" w:header="709" w:footer="709" w:gutter="0"/>
          <w:pgNumType w:start="1"/>
          <w:cols w:space="708"/>
          <w:docGrid w:linePitch="360"/>
        </w:sectPr>
      </w:pPr>
    </w:p>
    <w:p w:rsidR="0093250B" w:rsidP="00AD764B" w:rsidRDefault="00AD764B" w14:paraId="527FDC91" w14:textId="564A5FB1">
      <w:pPr>
        <w:pStyle w:val="Ttulo1"/>
        <w:jc w:val="both"/>
      </w:pPr>
      <w:bookmarkStart w:name="_Toc241083403" w:id="0"/>
      <w:r>
        <w:t>NOMINACION DEL PROYECTO Y ENFOQUE OPERATIVO</w:t>
      </w:r>
      <w:bookmarkEnd w:id="0"/>
    </w:p>
    <w:p w:rsidR="00AD764B" w:rsidP="00AD764B" w:rsidRDefault="00AD764B" w14:paraId="08A1EEC1" w14:textId="511A63B3">
      <w:r w:rsidRPr="00AD764B">
        <w:rPr>
          <w:b/>
          <w:bCs/>
        </w:rPr>
        <w:t>Nombre del Proyecto:</w:t>
      </w:r>
      <w:r>
        <w:t xml:space="preserve"> Sistema Web de Gestión Clínica para la Veterinaria - </w:t>
      </w:r>
      <w:proofErr w:type="spellStart"/>
      <w:r>
        <w:t>PetCop</w:t>
      </w:r>
      <w:proofErr w:type="spellEnd"/>
    </w:p>
    <w:p w:rsidR="00AD764B" w:rsidP="00AD764B" w:rsidRDefault="00AD764B" w14:paraId="0D31ADF8" w14:textId="7C6FA2F7">
      <w:r>
        <w:t xml:space="preserve">Enfoque y Alcance Estricto del Sistema: Es fundamental aclarar y delimitar que el sistema web </w:t>
      </w:r>
      <w:proofErr w:type="spellStart"/>
      <w:r>
        <w:t>PetCop</w:t>
      </w:r>
      <w:proofErr w:type="spellEnd"/>
      <w:r>
        <w:t xml:space="preserve"> es de uso exclusivo e interno para el personal autorizado de la veterinaria. No está abierto al público general ni a los dueños de mascotas de forma externa.</w:t>
      </w:r>
    </w:p>
    <w:p w:rsidR="00AD764B" w:rsidP="00AD764B" w:rsidRDefault="00AD764B" w14:paraId="00E71846" w14:textId="61CBCEDF">
      <w:r>
        <w:t xml:space="preserve">Las únicas personas que </w:t>
      </w:r>
      <w:proofErr w:type="gramStart"/>
      <w:r>
        <w:t>interactúan,</w:t>
      </w:r>
      <w:proofErr w:type="gramEnd"/>
      <w:r>
        <w:t xml:space="preserve"> operan y tienen acceso al sistema son:</w:t>
      </w:r>
    </w:p>
    <w:p w:rsidR="00AD764B" w:rsidP="00AD764B" w:rsidRDefault="00AD764B" w14:paraId="3C9ADCD8" w14:textId="77777777">
      <w:r>
        <w:t>1.</w:t>
      </w:r>
      <w:r>
        <w:tab/>
      </w:r>
      <w:r>
        <w:t>El Recepcionista: Es el rol con mayor carga operativa diaria. Se encarga de dar de alta a los propietarios, registrar a las mascotas y asociarlas, programar, modificar o cancelar las citas veterinarias, y realizar las consultas de control iniciales en la agenda de la clínica.</w:t>
      </w:r>
    </w:p>
    <w:p w:rsidR="00AD764B" w:rsidP="00AD764B" w:rsidRDefault="00AD764B" w14:paraId="1C1712C7" w14:textId="77777777">
      <w:r>
        <w:t>2.</w:t>
      </w:r>
      <w:r>
        <w:tab/>
      </w:r>
      <w:r>
        <w:t xml:space="preserve">El Veterinario (Médico): Es el profesional clínico responsable de atender a los pacientes. Utiliza el sistema para registrar las consultas en el expediente clínico </w:t>
      </w:r>
      <w:proofErr w:type="gramStart"/>
      <w:r>
        <w:t>digital unificado</w:t>
      </w:r>
      <w:proofErr w:type="gramEnd"/>
      <w:r>
        <w:t>, supervisar el peso y estado de salud (controles médicos), administrar vacunas, desparasitaciones y prescribir tratamientos o medicamentos específicos.</w:t>
      </w:r>
    </w:p>
    <w:p w:rsidR="00AD764B" w:rsidP="00AD764B" w:rsidRDefault="00AD764B" w14:paraId="6E6F26AA" w14:textId="3C382619">
      <w:r>
        <w:t>3.</w:t>
      </w:r>
      <w:r>
        <w:tab/>
      </w:r>
      <w:r>
        <w:t>El Administrador: Es el rol con privilegios de gestión superior y supervisión general. Además de auditar el flujo operativo, se encarga de la gestión de usuarios/médicos, la parametrización del sistema y la generación de reportes estadísticos avanzados por periodos de tiempo (fechas de inicio y fin) sobre el rendimiento y volumen de atenciones de la clínica.</w:t>
      </w:r>
    </w:p>
    <w:p w:rsidR="00AD764B" w:rsidP="00AD764B" w:rsidRDefault="00AD764B" w14:paraId="4CCCDC3E" w14:textId="77777777"/>
    <w:p w:rsidR="00AD764B" w:rsidP="00AD764B" w:rsidRDefault="00AD764B" w14:paraId="6DBF2F0E" w14:textId="3186A391">
      <w:pPr>
        <w:pStyle w:val="Ttulo1"/>
      </w:pPr>
      <w:bookmarkStart w:name="_Toc241083404" w:id="1"/>
      <w:r>
        <w:t>NOMBRE DEL GRUPO</w:t>
      </w:r>
      <w:bookmarkEnd w:id="1"/>
    </w:p>
    <w:p w:rsidR="00AD764B" w:rsidP="00AD764B" w:rsidRDefault="00AD764B" w14:paraId="7E311E92" w14:textId="2D6792A6">
      <w:r>
        <w:t>Los Capa 8 (Código del proyecto: SGT-001)</w:t>
      </w:r>
    </w:p>
    <w:p w:rsidR="00AD764B" w:rsidP="00AD764B" w:rsidRDefault="00AD764B" w14:paraId="188D4289" w14:textId="3BE8534F">
      <w:pPr>
        <w:pStyle w:val="Ttulo1"/>
      </w:pPr>
      <w:bookmarkStart w:name="_Toc241083405" w:id="2"/>
      <w:r>
        <w:t>CONTRATO DE EQUIPO DE PROYECTO</w:t>
      </w:r>
      <w:bookmarkEnd w:id="2"/>
    </w:p>
    <w:p w:rsidR="00AD764B" w:rsidP="00AD764B" w:rsidRDefault="00AD764B" w14:paraId="61D9C2F6" w14:textId="58EA39AC">
      <w:pPr>
        <w:pStyle w:val="Ttulo2"/>
      </w:pPr>
      <w:bookmarkStart w:name="_Toc241083406" w:id="3"/>
      <w:r>
        <w:t>OBJETIVO DEL CONTRATO</w:t>
      </w:r>
      <w:bookmarkEnd w:id="3"/>
    </w:p>
    <w:p w:rsidR="00AD764B" w:rsidP="00AD764B" w:rsidRDefault="00AD764B" w14:paraId="7A194B5B" w14:textId="77777777">
      <w:r>
        <w:t xml:space="preserve">Establecer formalmente las normas de convivencia, responsabilidades operativas, compromisos de entrega y metas compartidas del equipo "Los Capa 8" para garantizar un desarrollo ordenado y evitar confusiones en los alcances del sistema web </w:t>
      </w:r>
      <w:proofErr w:type="spellStart"/>
      <w:r>
        <w:t>PetCop</w:t>
      </w:r>
      <w:proofErr w:type="spellEnd"/>
      <w:r>
        <w:t>.</w:t>
      </w:r>
    </w:p>
    <w:p w:rsidRPr="00AD764B" w:rsidR="00AD764B" w:rsidP="00AD764B" w:rsidRDefault="00AD764B" w14:paraId="157442A4" w14:textId="30B6654C">
      <w:pPr>
        <w:pStyle w:val="Ttulo2"/>
      </w:pPr>
      <w:bookmarkStart w:name="_Toc241083407" w:id="4"/>
      <w:r>
        <w:t>ROLES Y RESPONSABILIDADES</w:t>
      </w:r>
      <w:bookmarkEnd w:id="4"/>
    </w:p>
    <w:tbl>
      <w:tblPr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1764F" w:rsidTr="43B942C2" w14:paraId="2E89ADF4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75C650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E9C558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Rol principal y responsabilidades técnicas</w:t>
            </w:r>
          </w:p>
        </w:tc>
      </w:tr>
      <w:tr w:rsidR="00A1764F" w:rsidTr="43B942C2" w14:paraId="6A10D66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2E32CEC" w14:textId="77777777">
            <w:r>
              <w:rPr>
                <w:b/>
                <w:bCs/>
              </w:rPr>
              <w:t xml:space="preserve">Imanol Alejandro Merlo </w:t>
            </w:r>
            <w:proofErr w:type="spellStart"/>
            <w:r>
              <w:rPr>
                <w:b/>
                <w:bCs/>
              </w:rPr>
              <w:t>Perez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Paton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03F5E49" w14:textId="77777777">
            <w:r>
              <w:rPr>
                <w:b/>
                <w:bCs/>
              </w:rPr>
              <w:t>Project Manager / Líder:</w:t>
            </w:r>
            <w:r>
              <w:t xml:space="preserve"> Coordinación general del equipo, planificación de </w:t>
            </w:r>
            <w:proofErr w:type="spellStart"/>
            <w:r>
              <w:t>sprints</w:t>
            </w:r>
            <w:proofErr w:type="spellEnd"/>
            <w:r>
              <w:t xml:space="preserve"> y unificación de informes.</w:t>
            </w:r>
          </w:p>
        </w:tc>
      </w:tr>
      <w:tr w:rsidR="00A1764F" w:rsidTr="43B942C2" w14:paraId="1AF9673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2FF37D8" w14:textId="77777777">
            <w:r>
              <w:rPr>
                <w:b/>
                <w:bCs/>
              </w:rPr>
              <w:t>Jhoel David Barrionuevo Mamani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40E12F1" w14:textId="77777777">
            <w:r>
              <w:rPr>
                <w:b/>
                <w:bCs/>
              </w:rPr>
              <w:t>Analista de Sistemas:</w:t>
            </w:r>
            <w:r>
              <w:t xml:space="preserve"> Levantamiento de requerimientos, diseño de flujos funcionales y especificación de historias de usuario.</w:t>
            </w:r>
          </w:p>
        </w:tc>
      </w:tr>
      <w:tr w:rsidR="00A1764F" w:rsidTr="43B942C2" w14:paraId="20858BC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43B942C2" w:rsidRDefault="00A1764F" w14:paraId="6CFA7822" w14:textId="08FEF9E8">
            <w:pPr>
              <w:rPr>
                <w:b w:val="1"/>
                <w:bCs w:val="1"/>
              </w:rPr>
            </w:pPr>
            <w:r w:rsidRPr="43B942C2" w:rsidR="43B942C2">
              <w:rPr>
                <w:b w:val="1"/>
                <w:bCs w:val="1"/>
              </w:rPr>
              <w:t>Ludwing</w:t>
            </w:r>
            <w:r w:rsidRPr="43B942C2" w:rsidR="43B942C2">
              <w:rPr>
                <w:b w:val="1"/>
                <w:bCs w:val="1"/>
              </w:rPr>
              <w:t xml:space="preserve"> Leonel Cuba Condori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FDF9C8C" w14:textId="77777777">
            <w:r>
              <w:rPr>
                <w:b/>
                <w:bCs/>
              </w:rPr>
              <w:t>Analista de Sistemas / Especialista en Base de Datos:</w:t>
            </w:r>
            <w:r>
              <w:t xml:space="preserve"> Arquitectura relacional del sistema, normalización de tablas y optimización del almacenamiento en SQL.</w:t>
            </w:r>
          </w:p>
        </w:tc>
      </w:tr>
      <w:tr w:rsidR="00A1764F" w:rsidTr="43B942C2" w14:paraId="24FBF51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E50918F" w14:textId="77777777">
            <w:r>
              <w:rPr>
                <w:b/>
                <w:bCs/>
              </w:rPr>
              <w:t xml:space="preserve">Danilo Alejandro </w:t>
            </w:r>
            <w:proofErr w:type="spellStart"/>
            <w:r>
              <w:rPr>
                <w:b/>
                <w:bCs/>
              </w:rPr>
              <w:t>Ariñez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Sanchez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3ECF83C" w14:textId="77777777">
            <w:proofErr w:type="spellStart"/>
            <w:r>
              <w:rPr>
                <w:b/>
                <w:bCs/>
              </w:rPr>
              <w:t>Tester</w:t>
            </w:r>
            <w:proofErr w:type="spellEnd"/>
            <w:r>
              <w:rPr>
                <w:b/>
                <w:bCs/>
              </w:rPr>
              <w:t xml:space="preserve"> / QA / Base de Datos:</w:t>
            </w:r>
            <w:r>
              <w:t xml:space="preserve"> Diseño y ejecución de casos de prueba funcionales, reporte de incidencias y aseguramiento de calidad.</w:t>
            </w:r>
          </w:p>
        </w:tc>
      </w:tr>
      <w:tr w:rsidR="00A1764F" w:rsidTr="43B942C2" w14:paraId="7A6C20B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0F6E871" w14:textId="77777777">
            <w:r>
              <w:rPr>
                <w:b/>
                <w:bCs/>
              </w:rPr>
              <w:t xml:space="preserve">Oliver </w:t>
            </w:r>
            <w:proofErr w:type="spellStart"/>
            <w:r>
              <w:rPr>
                <w:b/>
                <w:bCs/>
              </w:rPr>
              <w:t>Yassir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Paucara</w:t>
            </w:r>
            <w:proofErr w:type="spellEnd"/>
            <w:r>
              <w:rPr>
                <w:b/>
                <w:bCs/>
              </w:rPr>
              <w:t xml:space="preserve"> Mamani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B403CDF" w14:textId="77777777">
            <w:r>
              <w:rPr>
                <w:b/>
                <w:bCs/>
              </w:rPr>
              <w:t>Diseñador UX/UI:</w:t>
            </w:r>
            <w:r>
              <w:t xml:space="preserve"> Conceptualización de interfaces gráficas, maquetación de prototipos y optimización de la experiencia de usuario interno.</w:t>
            </w:r>
          </w:p>
        </w:tc>
      </w:tr>
    </w:tbl>
    <w:p w:rsidR="00AD764B" w:rsidP="00AD764B" w:rsidRDefault="00AD764B" w14:paraId="3B3884F4" w14:textId="08119FAE"/>
    <w:p w:rsidR="00A1764F" w:rsidP="00A1764F" w:rsidRDefault="00A1764F" w14:paraId="5AF39B03" w14:textId="22825902">
      <w:pPr>
        <w:pStyle w:val="Ttulo1"/>
      </w:pPr>
      <w:bookmarkStart w:name="_Toc241083408" w:id="5"/>
      <w:r>
        <w:t>DEFINICION Y FORMULACION DEL PROBLEMA</w:t>
      </w:r>
      <w:bookmarkEnd w:id="5"/>
      <w:r>
        <w:t xml:space="preserve"> </w:t>
      </w:r>
    </w:p>
    <w:p w:rsidR="00A1764F" w:rsidP="00A1764F" w:rsidRDefault="00A1764F" w14:paraId="0C88002E" w14:textId="6B2B00B9">
      <w:r>
        <w:t xml:space="preserve">Las clínicas veterinarias de pequeña y mediana escala, como </w:t>
      </w:r>
      <w:proofErr w:type="spellStart"/>
      <w:r>
        <w:rPr>
          <w:i/>
          <w:iCs/>
        </w:rPr>
        <w:t>PetCop</w:t>
      </w:r>
      <w:proofErr w:type="spellEnd"/>
      <w:r>
        <w:t>, operan bajo métodos manuales (libretas, cuadernos y planillas aisladas) que generan pérdida de información, duplicidad de datos y descoordinación entre recepcionistas y veterinarios.</w:t>
      </w:r>
    </w:p>
    <w:p w:rsidR="00A1764F" w:rsidP="00A1764F" w:rsidRDefault="00A1764F" w14:paraId="587B9138" w14:textId="77777777">
      <w:r>
        <w:t xml:space="preserve">Para solucionar esto, se desarrolla una </w:t>
      </w:r>
      <w:r>
        <w:rPr>
          <w:b/>
          <w:bCs/>
        </w:rPr>
        <w:t>plataforma web interna de gestión clínica</w:t>
      </w:r>
      <w:r>
        <w:t>, enfocada estrictamente en automatizar los procesos internos del personal (recepción, atención médica y administración), excluyendo portales externos para clientes o pagos en línea masivos, garantizando así un desarrollo ágil y acotado a los recursos del equipo.</w:t>
      </w:r>
    </w:p>
    <w:p w:rsidR="00A1764F" w:rsidP="00A1764F" w:rsidRDefault="00A1764F" w14:paraId="1D46DF1A" w14:textId="77777777"/>
    <w:p w:rsidR="00A1764F" w:rsidP="00A1764F" w:rsidRDefault="00A1764F" w14:paraId="31416C4F" w14:textId="6CFFD6B6">
      <w:pPr>
        <w:pStyle w:val="Ttulo1"/>
      </w:pPr>
      <w:bookmarkStart w:name="_Toc241083409" w:id="6"/>
      <w:r w:rsidRPr="00A1764F">
        <w:t>PRODUCT BACKLOG (INVENTARIO DE HISTORIAS DE USUARIO)</w:t>
      </w:r>
      <w:bookmarkEnd w:id="6"/>
    </w:p>
    <w:tbl>
      <w:tblPr>
        <w:tblW w:w="9937" w:type="dxa"/>
        <w:tblInd w:w="-57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3187"/>
        <w:gridCol w:w="1872"/>
        <w:gridCol w:w="1872"/>
        <w:gridCol w:w="1872"/>
      </w:tblGrid>
      <w:tr w:rsidR="00A1764F" w:rsidTr="00A1764F" w14:paraId="2BC6403D" w14:textId="77777777">
        <w:trPr>
          <w:tblHeader/>
        </w:trPr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E797440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46DA61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D89E7AC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E897C1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Puntos de Historia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B6B3B15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Iteración</w:t>
            </w:r>
          </w:p>
        </w:tc>
      </w:tr>
      <w:tr w:rsidR="00A1764F" w:rsidTr="00A1764F" w14:paraId="0B4FF269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F9B330F" w14:textId="77777777">
            <w:r>
              <w:rPr>
                <w:b/>
                <w:bCs/>
              </w:rPr>
              <w:t>HU-01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002AA8E" w14:textId="77777777">
            <w:r>
              <w:t>Registrar nuevo propietario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155D6D6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51FB400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C4918FA" w14:textId="77777777">
            <w:r>
              <w:t>Iteración 1</w:t>
            </w:r>
          </w:p>
        </w:tc>
      </w:tr>
      <w:tr w:rsidR="00A1764F" w:rsidTr="00A1764F" w14:paraId="2E6742E1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513537B" w14:textId="77777777">
            <w:r>
              <w:rPr>
                <w:b/>
                <w:bCs/>
              </w:rPr>
              <w:t>HU-02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176450A" w14:textId="77777777">
            <w:r>
              <w:t>Modificar datos del propietario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14362AE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12D8315" w14:textId="77777777">
            <w: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A0A763F" w14:textId="77777777">
            <w:r>
              <w:t>Iteración 1</w:t>
            </w:r>
          </w:p>
        </w:tc>
      </w:tr>
      <w:tr w:rsidR="00A1764F" w:rsidTr="00A1764F" w14:paraId="30E91864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A7D6C1B" w14:textId="77777777">
            <w:r>
              <w:rPr>
                <w:b/>
                <w:bCs/>
              </w:rPr>
              <w:t>HU-03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8A934C1" w14:textId="77777777">
            <w:r>
              <w:t>Consultar información de propietarios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E59AE00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1750054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09A778D" w14:textId="77777777">
            <w:r>
              <w:t>Iteración 1</w:t>
            </w:r>
          </w:p>
        </w:tc>
      </w:tr>
      <w:tr w:rsidR="00A1764F" w:rsidTr="00A1764F" w14:paraId="524FCCBC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95988B2" w14:textId="77777777">
            <w:r>
              <w:rPr>
                <w:b/>
                <w:bCs/>
              </w:rPr>
              <w:t>HU-04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ADE02BB" w14:textId="77777777">
            <w:r>
              <w:t>Registrar nueva mascota y asociarla a propietario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21BB9B1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CAF9B95" w14:textId="77777777">
            <w: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7F08CA1" w14:textId="77777777">
            <w:r>
              <w:t>Iteración 1</w:t>
            </w:r>
          </w:p>
        </w:tc>
      </w:tr>
      <w:tr w:rsidR="00A1764F" w:rsidTr="00A1764F" w14:paraId="530722D4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A6E36BD" w14:textId="77777777">
            <w:r>
              <w:rPr>
                <w:b/>
                <w:bCs/>
              </w:rPr>
              <w:t>HU-05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136E6D2" w14:textId="77777777">
            <w:r>
              <w:t>Modificar datos de la mascota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241F149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6D2660B" w14:textId="77777777">
            <w: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0A19CC0" w14:textId="77777777">
            <w:r>
              <w:t>Iteración 1</w:t>
            </w:r>
          </w:p>
        </w:tc>
      </w:tr>
      <w:tr w:rsidR="00A1764F" w:rsidTr="00A1764F" w14:paraId="26B5E751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3CFF7E2" w14:textId="77777777">
            <w:r>
              <w:rPr>
                <w:b/>
                <w:bCs/>
              </w:rPr>
              <w:t>HU-06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C656860" w14:textId="77777777">
            <w:r>
              <w:t>Consultar información de mascotas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9620B76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15E6697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D927596" w14:textId="77777777">
            <w:r>
              <w:t>Iteración 1</w:t>
            </w:r>
          </w:p>
        </w:tc>
      </w:tr>
      <w:tr w:rsidR="00A1764F" w:rsidTr="00A1764F" w14:paraId="6DED5598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B77D097" w14:textId="77777777">
            <w:r>
              <w:rPr>
                <w:b/>
                <w:bCs/>
              </w:rPr>
              <w:t>HU-07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E89F33E" w14:textId="77777777">
            <w:r>
              <w:t>Registrar nueva cita veterinaria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D4568D0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AD2E4DA" w14:textId="77777777">
            <w: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7A2719D" w14:textId="77777777">
            <w:r>
              <w:t>Iteración 1</w:t>
            </w:r>
          </w:p>
        </w:tc>
      </w:tr>
      <w:tr w:rsidR="00A1764F" w:rsidTr="00A1764F" w14:paraId="2DA73FD1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4F9A5F3" w14:textId="77777777">
            <w:r>
              <w:rPr>
                <w:b/>
                <w:bCs/>
              </w:rPr>
              <w:t>HU-08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8602D53" w14:textId="77777777">
            <w:r>
              <w:t>Modificar o cancelar cita veterinaria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CB79F05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B5C62CE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2472018" w14:textId="77777777">
            <w:r>
              <w:t>Iteración 1</w:t>
            </w:r>
          </w:p>
        </w:tc>
      </w:tr>
      <w:tr w:rsidR="00A1764F" w:rsidTr="00A1764F" w14:paraId="25DEA869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447FB96" w14:textId="77777777">
            <w:r>
              <w:rPr>
                <w:b/>
                <w:bCs/>
              </w:rPr>
              <w:t>HU-09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88B67FB" w14:textId="77777777">
            <w:r>
              <w:t>Consultar y mostrar citas programadas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720F4C0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65A7185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6C1DA41" w14:textId="77777777">
            <w:r>
              <w:t>Iteración 1</w:t>
            </w:r>
          </w:p>
        </w:tc>
      </w:tr>
      <w:tr w:rsidR="00A1764F" w:rsidTr="00A1764F" w14:paraId="74CDB032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9EF91D8" w14:textId="77777777">
            <w:r>
              <w:rPr>
                <w:b/>
                <w:bCs/>
              </w:rPr>
              <w:t>HU-10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6BAF32C" w14:textId="77777777">
            <w:r>
              <w:t>Registrar atención en el historial clínico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D0FA171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BB170AD" w14:textId="77777777">
            <w: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13C63CE" w14:textId="77777777">
            <w:r>
              <w:t>Iteración 2</w:t>
            </w:r>
          </w:p>
        </w:tc>
      </w:tr>
      <w:tr w:rsidR="00A1764F" w:rsidTr="00A1764F" w14:paraId="37B8D897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1ED709E" w14:textId="77777777">
            <w:r>
              <w:rPr>
                <w:b/>
                <w:bCs/>
              </w:rPr>
              <w:t>HU-11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D061A04" w14:textId="77777777">
            <w:r>
              <w:t>Consultar historial clínico del paciente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E20E345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EBBA368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F78C8B6" w14:textId="77777777">
            <w:r>
              <w:t>Iteración 2</w:t>
            </w:r>
          </w:p>
        </w:tc>
      </w:tr>
      <w:tr w:rsidR="00A1764F" w:rsidTr="00A1764F" w14:paraId="19A02156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959F6F7" w14:textId="77777777">
            <w:r>
              <w:rPr>
                <w:b/>
                <w:bCs/>
              </w:rPr>
              <w:t>HU-12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B6440F8" w14:textId="77777777">
            <w:r>
              <w:t>Registrar controles médicos (peso y estado de salud)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01D1866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73DE4A3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C790421" w14:textId="77777777">
            <w:r>
              <w:t>Iteración 2</w:t>
            </w:r>
          </w:p>
        </w:tc>
      </w:tr>
      <w:tr w:rsidR="00A1764F" w:rsidTr="00A1764F" w14:paraId="4B7C0516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F2B8E53" w14:textId="77777777">
            <w:r>
              <w:rPr>
                <w:b/>
                <w:bCs/>
              </w:rPr>
              <w:t>HU-13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4FFD4D4" w14:textId="77777777">
            <w:r>
              <w:t>Consultar controles médicos anteriores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5949837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0A04F98" w14:textId="77777777">
            <w: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11A5D59" w14:textId="77777777">
            <w:r>
              <w:t>Iteración 2</w:t>
            </w:r>
          </w:p>
        </w:tc>
      </w:tr>
      <w:tr w:rsidR="00A1764F" w:rsidTr="00A1764F" w14:paraId="3B21761A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FDBEA17" w14:textId="77777777">
            <w:r>
              <w:rPr>
                <w:b/>
                <w:bCs/>
              </w:rPr>
              <w:t>HU-14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2B07109" w14:textId="77777777">
            <w:r>
              <w:t>Registrar desparasitación y producto utilizado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5ED49B4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B31334B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98980DD" w14:textId="77777777">
            <w:r>
              <w:t>Iteración 2</w:t>
            </w:r>
          </w:p>
        </w:tc>
      </w:tr>
      <w:tr w:rsidR="00A1764F" w:rsidTr="00A1764F" w14:paraId="11217F34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DBC98CB" w14:textId="77777777">
            <w:r>
              <w:rPr>
                <w:b/>
                <w:bCs/>
              </w:rPr>
              <w:t>HU-15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73E52F4" w14:textId="77777777">
            <w:r>
              <w:t>Controlar fecha de próxima desparasitación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D011EC0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F0589DC" w14:textId="77777777">
            <w: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2869C28" w14:textId="77777777">
            <w:r>
              <w:t>Iteración 2</w:t>
            </w:r>
          </w:p>
        </w:tc>
      </w:tr>
      <w:tr w:rsidR="00A1764F" w:rsidTr="00A1764F" w14:paraId="4EAFC4E8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D19AB1B" w14:textId="77777777">
            <w:r>
              <w:rPr>
                <w:b/>
                <w:bCs/>
              </w:rPr>
              <w:t>HU-16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CC61401" w14:textId="77777777">
            <w:r>
              <w:t>Registrar tratamientos y medicamentos indicados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5FA6B78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2F98CDE" w14:textId="77777777">
            <w: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A9E1C47" w14:textId="77777777">
            <w:r>
              <w:t>Iteración 2</w:t>
            </w:r>
          </w:p>
        </w:tc>
      </w:tr>
      <w:tr w:rsidR="00A1764F" w:rsidTr="00A1764F" w14:paraId="4F79714A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821CE73" w14:textId="77777777">
            <w:r>
              <w:rPr>
                <w:b/>
                <w:bCs/>
              </w:rPr>
              <w:t>HU-17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3F9E745" w14:textId="77777777">
            <w:r>
              <w:t>Consultar tratamientos asignados a una mascota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52A2592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CF03446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61219EE" w14:textId="77777777">
            <w:r>
              <w:t>Iteración 2</w:t>
            </w:r>
          </w:p>
        </w:tc>
      </w:tr>
      <w:tr w:rsidR="00A1764F" w:rsidTr="00A1764F" w14:paraId="6714C74C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0FBF5B5" w14:textId="77777777">
            <w:r>
              <w:rPr>
                <w:b/>
                <w:bCs/>
              </w:rPr>
              <w:t>HU-18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D0DE1B7" w14:textId="77777777">
            <w:r>
              <w:t>Asociar tratamientos al historial clínico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89915D3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3E73DFC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941A99C" w14:textId="77777777">
            <w:r>
              <w:t>Iteración 2</w:t>
            </w:r>
          </w:p>
        </w:tc>
      </w:tr>
      <w:tr w:rsidR="00A1764F" w:rsidTr="00A1764F" w14:paraId="1E5723DF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32E91BE" w14:textId="77777777">
            <w:r>
              <w:rPr>
                <w:b/>
                <w:bCs/>
              </w:rPr>
              <w:t>HU-19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C99E56A" w14:textId="77777777">
            <w:r>
              <w:t>Generar reporte de consultas realizadas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702E09C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46F96FD" w14:textId="77777777">
            <w: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8004B57" w14:textId="77777777">
            <w:r>
              <w:t>Iteración 3</w:t>
            </w:r>
          </w:p>
        </w:tc>
      </w:tr>
      <w:tr w:rsidR="00A1764F" w:rsidTr="00A1764F" w14:paraId="4E1C080E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007DEA2" w14:textId="77777777">
            <w:r>
              <w:rPr>
                <w:b/>
                <w:bCs/>
              </w:rPr>
              <w:t>HU-20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8F49E4F" w14:textId="77777777">
            <w:r>
              <w:t>Consultar cantidad de pacientes atendidos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B69EBAD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98347C8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C6587EB" w14:textId="77777777">
            <w:r>
              <w:t>Iteración 3</w:t>
            </w:r>
          </w:p>
        </w:tc>
      </w:tr>
      <w:tr w:rsidR="00A1764F" w:rsidTr="00A1764F" w14:paraId="7EBDC00B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46DD814" w14:textId="77777777">
            <w:r>
              <w:rPr>
                <w:b/>
                <w:bCs/>
              </w:rPr>
              <w:t>HU-21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5074CB0" w14:textId="77777777">
            <w:r>
              <w:t>Obtener información sobre vacunas registradas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415B21D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F5EC285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1596D2B" w14:textId="77777777">
            <w:r>
              <w:t>Iteración 3</w:t>
            </w:r>
          </w:p>
        </w:tc>
      </w:tr>
      <w:tr w:rsidR="00A1764F" w:rsidTr="00A1764F" w14:paraId="4274407C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507D5364" w14:textId="77777777">
            <w:r>
              <w:rPr>
                <w:b/>
                <w:bCs/>
              </w:rPr>
              <w:t>HU-22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2F504A8" w14:textId="77777777">
            <w:r>
              <w:t>Consultar reporte de tratamientos realizados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CC09F5C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4AE6FDA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7305D975" w14:textId="77777777">
            <w:r>
              <w:t>Iteración 3</w:t>
            </w:r>
          </w:p>
        </w:tc>
      </w:tr>
      <w:tr w:rsidR="00A1764F" w:rsidTr="00A1764F" w14:paraId="4F3B0EDC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0DAACF1" w14:textId="77777777">
            <w:r>
              <w:rPr>
                <w:b/>
                <w:bCs/>
              </w:rPr>
              <w:t>HU-23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60294F7F" w14:textId="77777777">
            <w:r>
              <w:t>Seleccionar periodo de tiempo para reportes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BDBB2F3" w14:textId="77777777">
            <w:r>
              <w:t>Alta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66CE43A" w14:textId="77777777">
            <w:r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3A7C57A4" w14:textId="77777777">
            <w:r>
              <w:t>Iteración 3</w:t>
            </w:r>
          </w:p>
        </w:tc>
      </w:tr>
      <w:tr w:rsidR="00A1764F" w:rsidTr="00A1764F" w14:paraId="5BFD57FA" w14:textId="77777777"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27B5F76C" w14:textId="77777777">
            <w:r>
              <w:rPr>
                <w:b/>
                <w:bCs/>
              </w:rPr>
              <w:t>HU-24</w:t>
            </w:r>
          </w:p>
        </w:tc>
        <w:tc>
          <w:tcPr>
            <w:tcW w:w="3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0AE1BA7C" w14:textId="77777777">
            <w:r>
              <w:t>Generar reportes clínicos globales de mascotas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0BBEF22" w14:textId="77777777">
            <w:r>
              <w:t>Media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14D194CA" w14:textId="77777777">
            <w: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64F" w:rsidP="002A4D14" w:rsidRDefault="00A1764F" w14:paraId="4745CE04" w14:textId="77777777">
            <w:r>
              <w:t>Iteración 3</w:t>
            </w:r>
          </w:p>
        </w:tc>
      </w:tr>
    </w:tbl>
    <w:p w:rsidR="00A1764F" w:rsidP="00A1764F" w:rsidRDefault="00A1764F" w14:paraId="15511FF2" w14:textId="77777777"/>
    <w:p w:rsidR="00A1764F" w:rsidP="00A1764F" w:rsidRDefault="00A1764F" w14:paraId="01212BA5" w14:textId="77777777"/>
    <w:p w:rsidR="00A1764F" w:rsidP="00A1764F" w:rsidRDefault="00A1764F" w14:paraId="78B34D4D" w14:textId="188DA754">
      <w:pPr>
        <w:pStyle w:val="Ttulo1"/>
      </w:pPr>
      <w:bookmarkStart w:name="_Toc241083410" w:id="7"/>
      <w:r>
        <w:t>HISTORIAS DE USUARIO DETALLADAS</w:t>
      </w:r>
      <w:bookmarkEnd w:id="7"/>
    </w:p>
    <w:p w:rsidRPr="005F64F8" w:rsidR="005F64F8" w:rsidP="005F64F8" w:rsidRDefault="005F64F8" w14:paraId="65C3C6EA" w14:textId="72FB5B0C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47F58C4A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22B2FF36" w14:textId="77777777">
            <w:pPr>
              <w:spacing w:before="0" w:after="0" w:line="240" w:lineRule="auto"/>
              <w:jc w:val="center"/>
              <w:textAlignment w:val="baseline"/>
              <w:divId w:val="795025745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HU-01 — Registrar nuevo propietario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1DB7D485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213CC46" w14:textId="77777777">
            <w:pPr>
              <w:numPr>
                <w:ilvl w:val="0"/>
                <w:numId w:val="9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del veterinario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en el sistema </w:t>
            </w:r>
          </w:p>
          <w:p w:rsidRPr="005F64F8" w:rsidR="005F64F8" w:rsidP="005F64F8" w:rsidRDefault="005F64F8" w14:paraId="3C9067A8" w14:textId="77777777">
            <w:pPr>
              <w:numPr>
                <w:ilvl w:val="0"/>
                <w:numId w:val="10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 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poder gestionar la información de mis mascotas y sus atenciones veterinarias.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AE563CA" w14:textId="77777777">
            <w:pPr>
              <w:numPr>
                <w:ilvl w:val="0"/>
                <w:numId w:val="11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Prioridad: Alta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D31E200" w14:textId="77777777">
            <w:pPr>
              <w:numPr>
                <w:ilvl w:val="0"/>
                <w:numId w:val="12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proofErr w:type="spellStart"/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color w:val="000000"/>
                <w:sz w:val="24"/>
                <w:lang w:val="es-BO" w:eastAsia="es-BO"/>
              </w:rPr>
              <w:t xml:space="preserve"> </w:t>
            </w:r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>3</w:t>
            </w:r>
            <w:r w:rsidRPr="005F64F8">
              <w:rPr>
                <w:rFonts w:ascii="Times New Roman" w:hAnsi="Times New Roman"/>
                <w:color w:val="000000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06A34FD0" w14:textId="77777777">
        <w:trPr>
          <w:trHeight w:val="78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060C6D6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BB8D564" w14:textId="77777777">
            <w:pPr>
              <w:numPr>
                <w:ilvl w:val="0"/>
                <w:numId w:val="13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>Tareas:</w:t>
            </w:r>
            <w:r w:rsidRPr="005F64F8">
              <w:rPr>
                <w:rFonts w:ascii="Times New Roman" w:hAnsi="Times New Roman"/>
                <w:color w:val="000000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4CDF020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 de registro. </w:t>
            </w:r>
          </w:p>
          <w:p w:rsidRPr="005F64F8" w:rsidR="005F64F8" w:rsidP="005F64F8" w:rsidRDefault="005F64F8" w14:paraId="225E39F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Propietario. </w:t>
            </w:r>
          </w:p>
          <w:p w:rsidRPr="005F64F8" w:rsidR="005F64F8" w:rsidP="005F64F8" w:rsidRDefault="005F64F8" w14:paraId="13E3582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formulario de registro. </w:t>
            </w:r>
          </w:p>
          <w:p w:rsidRPr="005F64F8" w:rsidR="005F64F8" w:rsidP="005F64F8" w:rsidRDefault="005F64F8" w14:paraId="13B9C7A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los datos ingresados. </w:t>
            </w:r>
          </w:p>
          <w:p w:rsidRPr="005F64F8" w:rsidR="005F64F8" w:rsidP="005F64F8" w:rsidRDefault="005F64F8" w14:paraId="592E2D2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propietario en la base de datos. </w:t>
            </w:r>
          </w:p>
          <w:p w:rsidRPr="005F64F8" w:rsidR="005F64F8" w:rsidP="005F64F8" w:rsidRDefault="005F64F8" w14:paraId="5B884F2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mensaje de confirmación. </w:t>
            </w:r>
          </w:p>
          <w:p w:rsidRPr="005F64F8" w:rsidR="005F64F8" w:rsidP="005F64F8" w:rsidRDefault="005F64F8" w14:paraId="17512DF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205C0E7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39AD3A99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2397F9B" w14:textId="77777777">
            <w:pPr>
              <w:numPr>
                <w:ilvl w:val="0"/>
                <w:numId w:val="14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2E13B1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propietario debe ingresar nombre completo. </w:t>
            </w:r>
          </w:p>
          <w:p w:rsidRPr="005F64F8" w:rsidR="005F64F8" w:rsidP="005F64F8" w:rsidRDefault="005F64F8" w14:paraId="05A5D7A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ingresar número de teléfono. </w:t>
            </w:r>
          </w:p>
          <w:p w:rsidRPr="005F64F8" w:rsidR="005F64F8" w:rsidP="005F64F8" w:rsidRDefault="005F64F8" w14:paraId="464DD3E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ingresar dirección. </w:t>
            </w:r>
          </w:p>
          <w:p w:rsidRPr="005F64F8" w:rsidR="005F64F8" w:rsidP="005F64F8" w:rsidRDefault="005F64F8" w14:paraId="32C79A1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campos obligatorios deben validarse. </w:t>
            </w:r>
          </w:p>
          <w:p w:rsidRPr="005F64F8" w:rsidR="005F64F8" w:rsidP="005F64F8" w:rsidRDefault="005F64F8" w14:paraId="2E6F354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no debe permitir registrar datos incompletos. </w:t>
            </w:r>
          </w:p>
          <w:p w:rsidRPr="005F64F8" w:rsidR="005F64F8" w:rsidP="005F64F8" w:rsidRDefault="005F64F8" w14:paraId="7B5BC53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una confirmación cuando el propietario sea registrado correctamente.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0AAA1325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277A8037" w14:textId="02EE24F7">
      <w:pPr>
        <w:spacing w:before="0" w:after="0" w:line="240" w:lineRule="auto"/>
        <w:textAlignment w:val="baseline"/>
        <w:rPr>
          <w:rFonts w:ascii="Calibri" w:hAnsi="Calibri" w:cs="Calibri"/>
          <w:color w:val="000000"/>
          <w:szCs w:val="22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56CB42B4" w14:textId="77777777">
      <w:pPr>
        <w:spacing w:before="0" w:after="0" w:line="240" w:lineRule="auto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Ind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413A0265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0F260928" w14:textId="77777777">
            <w:pPr>
              <w:spacing w:before="0" w:after="0" w:line="240" w:lineRule="auto"/>
              <w:jc w:val="center"/>
              <w:textAlignment w:val="baseline"/>
              <w:divId w:val="1024555712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HU-02 — Modificar datos del propietario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33C8A56B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97AC5BD" w14:textId="77777777">
            <w:pPr>
              <w:numPr>
                <w:ilvl w:val="0"/>
                <w:numId w:val="15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modificar mis datos personales,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proofErr w:type="gram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 mantener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actualizada mi información en el sistema.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600D6D4" w14:textId="77777777">
            <w:pPr>
              <w:numPr>
                <w:ilvl w:val="0"/>
                <w:numId w:val="16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093E3D77" w14:textId="77777777">
            <w:pPr>
              <w:numPr>
                <w:ilvl w:val="0"/>
                <w:numId w:val="17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2 </w:t>
            </w:r>
          </w:p>
        </w:tc>
      </w:tr>
      <w:tr w:rsidRPr="005F64F8" w:rsidR="005F64F8" w:rsidTr="005F64F8" w14:paraId="310AD5D0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37ED3A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389DEE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7B39BAE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pantalla de edición. </w:t>
            </w:r>
          </w:p>
          <w:p w:rsidRPr="005F64F8" w:rsidR="005F64F8" w:rsidP="005F64F8" w:rsidRDefault="005F64F8" w14:paraId="70C33DF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Obtener datos del propietario. </w:t>
            </w:r>
          </w:p>
          <w:p w:rsidRPr="005F64F8" w:rsidR="005F64F8" w:rsidP="005F64F8" w:rsidRDefault="005F64F8" w14:paraId="0D2C88F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formulario de modificación. </w:t>
            </w:r>
          </w:p>
          <w:p w:rsidRPr="005F64F8" w:rsidR="005F64F8" w:rsidP="005F64F8" w:rsidRDefault="005F64F8" w14:paraId="0090398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información. </w:t>
            </w:r>
          </w:p>
          <w:p w:rsidRPr="005F64F8" w:rsidR="005F64F8" w:rsidP="005F64F8" w:rsidRDefault="005F64F8" w14:paraId="37FC1EA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Actualizar datos en la base de datos. </w:t>
            </w:r>
          </w:p>
          <w:p w:rsidRPr="005F64F8" w:rsidR="005F64F8" w:rsidP="005F64F8" w:rsidRDefault="005F64F8" w14:paraId="5E2FC28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mensaje de confirmación. </w:t>
            </w:r>
          </w:p>
          <w:p w:rsidRPr="005F64F8" w:rsidR="005F64F8" w:rsidP="005F64F8" w:rsidRDefault="005F64F8" w14:paraId="6945C71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34F4DE8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6F964EB8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7B9597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6CA9057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propietario debe poder seleccionar su registro. </w:t>
            </w:r>
          </w:p>
          <w:p w:rsidRPr="005F64F8" w:rsidR="005F64F8" w:rsidP="005F64F8" w:rsidRDefault="005F64F8" w14:paraId="2B436FA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sus datos actuales. </w:t>
            </w:r>
          </w:p>
          <w:p w:rsidRPr="005F64F8" w:rsidR="005F64F8" w:rsidP="005F64F8" w:rsidRDefault="005F64F8" w14:paraId="551F808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modificar nombre, teléfono y dirección. </w:t>
            </w:r>
          </w:p>
          <w:p w:rsidRPr="005F64F8" w:rsidR="005F64F8" w:rsidP="005F64F8" w:rsidRDefault="005F64F8" w14:paraId="3492CEF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datos obligatorios deben validarse. </w:t>
            </w:r>
          </w:p>
          <w:p w:rsidRPr="005F64F8" w:rsidR="005F64F8" w:rsidP="005F64F8" w:rsidRDefault="005F64F8" w14:paraId="7F1A2F8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guardar los cambios correctamente. </w:t>
            </w:r>
          </w:p>
          <w:p w:rsidRPr="005F64F8" w:rsidR="005F64F8" w:rsidP="005F64F8" w:rsidRDefault="005F64F8" w14:paraId="2A9EDD9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una confirmación después de actualizar los datos. </w:t>
            </w:r>
          </w:p>
          <w:p w:rsidRPr="005F64F8" w:rsidR="005F64F8" w:rsidP="005F64F8" w:rsidRDefault="005F64F8" w14:paraId="2BA7812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412C82D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455CA15A" w14:textId="13159D45">
      <w:pPr>
        <w:spacing w:before="0" w:after="0" w:line="240" w:lineRule="auto"/>
        <w:ind w:left="255"/>
        <w:textAlignment w:val="baseline"/>
        <w:rPr>
          <w:rFonts w:ascii="Times New Roman" w:hAnsi="Times New Roman"/>
          <w:color w:val="000000"/>
          <w:sz w:val="24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74B4CC72" w14:textId="77777777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51B81B57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0DA6C3F4" w14:textId="77777777">
            <w:pPr>
              <w:spacing w:before="0" w:after="0" w:line="240" w:lineRule="auto"/>
              <w:jc w:val="center"/>
              <w:textAlignment w:val="baseline"/>
              <w:divId w:val="1509949875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HU-03 — Consultar información de propietarios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1E4DE080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EFDBF2F" w14:textId="77777777">
            <w:pPr>
              <w:numPr>
                <w:ilvl w:val="0"/>
                <w:numId w:val="18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 </w:t>
            </w:r>
          </w:p>
          <w:p w:rsidRPr="005F64F8" w:rsidR="005F64F8" w:rsidP="005F64F8" w:rsidRDefault="005F64F8" w14:paraId="079C3B1B" w14:textId="77777777">
            <w:pPr>
              <w:numPr>
                <w:ilvl w:val="0"/>
                <w:numId w:val="19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 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la información de los propietarios,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encontrar y verificar sus datos rápidamente.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F9423C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412E0A4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354815BE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2CAA4EA4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C97AFA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0239D3B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consulta. </w:t>
            </w:r>
          </w:p>
          <w:p w:rsidRPr="005F64F8" w:rsidR="005F64F8" w:rsidP="005F64F8" w:rsidRDefault="005F64F8" w14:paraId="7F7AC7B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listado de propietarios. </w:t>
            </w:r>
          </w:p>
          <w:p w:rsidRPr="005F64F8" w:rsidR="005F64F8" w:rsidP="005F64F8" w:rsidRDefault="005F64F8" w14:paraId="244DEF2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búsqueda. </w:t>
            </w:r>
          </w:p>
          <w:p w:rsidRPr="005F64F8" w:rsidR="005F64F8" w:rsidP="005F64F8" w:rsidRDefault="005F64F8" w14:paraId="5CDCE3B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a la base de datos. </w:t>
            </w:r>
          </w:p>
          <w:p w:rsidRPr="005F64F8" w:rsidR="005F64F8" w:rsidP="005F64F8" w:rsidRDefault="005F64F8" w14:paraId="2118CBE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resultados. </w:t>
            </w:r>
          </w:p>
          <w:p w:rsidRPr="005F64F8" w:rsidR="005F64F8" w:rsidP="005F64F8" w:rsidRDefault="005F64F8" w14:paraId="4F544B3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6FD764E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 </w:t>
            </w:r>
          </w:p>
        </w:tc>
      </w:tr>
      <w:tr w:rsidRPr="005F64F8" w:rsidR="005F64F8" w:rsidTr="005F64F8" w14:paraId="692543BC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976E9A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1EF488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una lista de propietarios. </w:t>
            </w:r>
          </w:p>
          <w:p w:rsidRPr="005F64F8" w:rsidR="005F64F8" w:rsidP="005F64F8" w:rsidRDefault="005F64F8" w14:paraId="63BEED4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nombre, teléfono y dirección. </w:t>
            </w:r>
          </w:p>
          <w:p w:rsidRPr="005F64F8" w:rsidR="005F64F8" w:rsidP="005F64F8" w:rsidRDefault="005F64F8" w14:paraId="2EA10B5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permitir buscar un propietario. </w:t>
            </w:r>
          </w:p>
          <w:p w:rsidRPr="005F64F8" w:rsidR="005F64F8" w:rsidP="005F64F8" w:rsidRDefault="005F64F8" w14:paraId="733CE6F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La búsqueda debe mostrar los datos correspondientes. </w:t>
            </w:r>
          </w:p>
          <w:p w:rsidRPr="005F64F8" w:rsidR="005F64F8" w:rsidP="005F64F8" w:rsidRDefault="005F64F8" w14:paraId="0274795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Si no existen resultados, debe mostrar un mensaje.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95F53F9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068B79D2" w14:textId="2E2E6861">
      <w:pPr>
        <w:spacing w:before="0" w:after="0" w:line="240" w:lineRule="auto"/>
        <w:ind w:left="255"/>
        <w:textAlignment w:val="baseline"/>
        <w:rPr>
          <w:rFonts w:ascii="Times New Roman" w:hAnsi="Times New Roman"/>
          <w:color w:val="000000"/>
          <w:sz w:val="24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20686166" w14:textId="77777777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6CD90094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2FCD2A35" w14:textId="77777777">
            <w:pPr>
              <w:spacing w:before="0" w:after="0" w:line="240" w:lineRule="auto"/>
              <w:jc w:val="center"/>
              <w:textAlignment w:val="baseline"/>
              <w:divId w:val="1790591458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HU-04 — Registrar nueva mascota y asociarla a propietario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4ED15F0D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BF818FD" w14:textId="77777777">
            <w:pPr>
              <w:numPr>
                <w:ilvl w:val="0"/>
                <w:numId w:val="20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mascotas y asociarla a mis datos, </w:t>
            </w:r>
          </w:p>
          <w:p w:rsidRPr="005F64F8" w:rsidR="005F64F8" w:rsidP="005F64F8" w:rsidRDefault="005F64F8" w14:paraId="57E3790D" w14:textId="77777777">
            <w:pPr>
              <w:numPr>
                <w:ilvl w:val="0"/>
                <w:numId w:val="21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 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llevar un registro de su información y atención veterinaria.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CA7CB1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5C26928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5E389906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1384D2A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7F51D1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16B187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Mascota. </w:t>
            </w:r>
          </w:p>
          <w:p w:rsidRPr="005F64F8" w:rsidR="005F64F8" w:rsidP="005F64F8" w:rsidRDefault="005F64F8" w14:paraId="5495430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Propietario-Mascota. </w:t>
            </w:r>
          </w:p>
          <w:p w:rsidRPr="005F64F8" w:rsidR="005F64F8" w:rsidP="005F64F8" w:rsidRDefault="005F64F8" w14:paraId="7D38275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formulario. </w:t>
            </w:r>
          </w:p>
          <w:p w:rsidRPr="005F64F8" w:rsidR="005F64F8" w:rsidP="005F64F8" w:rsidRDefault="005F64F8" w14:paraId="6E496A3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selección de propietario. </w:t>
            </w:r>
          </w:p>
          <w:p w:rsidRPr="005F64F8" w:rsidR="005F64F8" w:rsidP="005F64F8" w:rsidRDefault="005F64F8" w14:paraId="117C18A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información. </w:t>
            </w:r>
          </w:p>
          <w:p w:rsidRPr="005F64F8" w:rsidR="005F64F8" w:rsidP="005F64F8" w:rsidRDefault="005F64F8" w14:paraId="60CA3DF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mascota. </w:t>
            </w:r>
          </w:p>
          <w:p w:rsidRPr="005F64F8" w:rsidR="005F64F8" w:rsidP="005F64F8" w:rsidRDefault="005F64F8" w14:paraId="49B9212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Probar la asociación entre registros. </w:t>
            </w:r>
          </w:p>
        </w:tc>
      </w:tr>
      <w:tr w:rsidRPr="005F64F8" w:rsidR="005F64F8" w:rsidTr="005F64F8" w14:paraId="007713E0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C53513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635ED91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ingresar nombre de la mascota. </w:t>
            </w:r>
          </w:p>
          <w:p w:rsidRPr="005F64F8" w:rsidR="005F64F8" w:rsidP="005F64F8" w:rsidRDefault="005F64F8" w14:paraId="48BAE66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ingresar especie. </w:t>
            </w:r>
          </w:p>
          <w:p w:rsidRPr="005F64F8" w:rsidR="005F64F8" w:rsidP="005F64F8" w:rsidRDefault="005F64F8" w14:paraId="4524D25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ingresar raza. </w:t>
            </w:r>
          </w:p>
          <w:p w:rsidRPr="005F64F8" w:rsidR="005F64F8" w:rsidP="005F64F8" w:rsidRDefault="005F64F8" w14:paraId="30A6D2F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ingresar edad o fecha de nacimiento. </w:t>
            </w:r>
          </w:p>
          <w:p w:rsidRPr="005F64F8" w:rsidR="005F64F8" w:rsidP="005F64F8" w:rsidRDefault="005F64F8" w14:paraId="0AF8026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 un propietario. </w:t>
            </w:r>
          </w:p>
          <w:p w:rsidRPr="005F64F8" w:rsidR="005F64F8" w:rsidP="005F64F8" w:rsidRDefault="005F64F8" w14:paraId="67811DD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Una mascota debe quedar asociada a un propietario. </w:t>
            </w:r>
          </w:p>
          <w:p w:rsidRPr="005F64F8" w:rsidR="005F64F8" w:rsidP="005F64F8" w:rsidRDefault="005F64F8" w14:paraId="5F633EB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confirmar el registro.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7D6AACE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73422DA5" w14:textId="5F6D4C56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7F68E5F3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4CDE18C4" w14:textId="77777777">
            <w:pPr>
              <w:spacing w:before="0" w:after="0" w:line="240" w:lineRule="auto"/>
              <w:jc w:val="center"/>
              <w:textAlignment w:val="baseline"/>
              <w:divId w:val="1497651158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HU-05 — Modificar datos de la mascota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146FB6B9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64A97CE" w14:textId="77777777">
            <w:pPr>
              <w:numPr>
                <w:ilvl w:val="0"/>
                <w:numId w:val="22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propietario o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modificar los datos de mi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mantener actualizada su información.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6AEB5D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1782EAA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2 </w:t>
            </w:r>
          </w:p>
        </w:tc>
      </w:tr>
      <w:tr w:rsidRPr="005F64F8" w:rsidR="005F64F8" w:rsidTr="005F64F8" w14:paraId="50996409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CC18C55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8316A6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2ACBBCD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pantalla de edición. </w:t>
            </w:r>
          </w:p>
          <w:p w:rsidRPr="005F64F8" w:rsidR="005F64F8" w:rsidP="005F64F8" w:rsidRDefault="005F64F8" w14:paraId="65198D7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Obtener datos de la mascota. </w:t>
            </w:r>
          </w:p>
          <w:p w:rsidRPr="005F64F8" w:rsidR="005F64F8" w:rsidP="005F64F8" w:rsidRDefault="005F64F8" w14:paraId="205572B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formulario. </w:t>
            </w:r>
          </w:p>
          <w:p w:rsidRPr="005F64F8" w:rsidR="005F64F8" w:rsidP="005F64F8" w:rsidRDefault="005F64F8" w14:paraId="091D9CF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información. </w:t>
            </w:r>
          </w:p>
          <w:p w:rsidRPr="005F64F8" w:rsidR="005F64F8" w:rsidP="005F64F8" w:rsidRDefault="005F64F8" w14:paraId="501B46B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Actualizar registro. </w:t>
            </w:r>
          </w:p>
          <w:p w:rsidRPr="005F64F8" w:rsidR="005F64F8" w:rsidP="005F64F8" w:rsidRDefault="005F64F8" w14:paraId="41756B1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</w:tc>
      </w:tr>
      <w:tr w:rsidRPr="005F64F8" w:rsidR="005F64F8" w:rsidTr="005F64F8" w14:paraId="514A2C3E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79F869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2DFAEFC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los datos actuales. </w:t>
            </w:r>
          </w:p>
          <w:p w:rsidRPr="005F64F8" w:rsidR="005F64F8" w:rsidP="005F64F8" w:rsidRDefault="005F64F8" w14:paraId="0ECC68A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Se debe poder modificar nombre, raza y otros datos permitidos. </w:t>
            </w:r>
          </w:p>
          <w:p w:rsidRPr="005F64F8" w:rsidR="005F64F8" w:rsidP="005F64F8" w:rsidRDefault="005F64F8" w14:paraId="52D68DB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datos obligatorios deben validarse. </w:t>
            </w:r>
          </w:p>
          <w:p w:rsidRPr="005F64F8" w:rsidR="005F64F8" w:rsidP="005F64F8" w:rsidRDefault="005F64F8" w14:paraId="0C07FCF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cambios deben guardarse correctamente. </w:t>
            </w:r>
          </w:p>
          <w:p w:rsidRPr="005F64F8" w:rsidR="005F64F8" w:rsidP="005F64F8" w:rsidRDefault="005F64F8" w14:paraId="2980C59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una confirmación.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C28B8E6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3E52D0BB" w14:textId="0F2C3E27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4A0C6F1F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0A1E5E18" w14:textId="77777777">
            <w:pPr>
              <w:spacing w:before="0" w:after="0" w:line="240" w:lineRule="auto"/>
              <w:jc w:val="center"/>
              <w:textAlignment w:val="baseline"/>
              <w:divId w:val="573785693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HU-06 — Consultar información de mascotas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15ED2964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A0FDF23" w14:textId="77777777">
            <w:pPr>
              <w:numPr>
                <w:ilvl w:val="0"/>
                <w:numId w:val="23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la información de las mascotas,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conocer sus datos y propietario.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DF02A9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719FAE4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1354A026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659AE48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97FC88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63D1B7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consulta. </w:t>
            </w:r>
          </w:p>
          <w:p w:rsidRPr="005F64F8" w:rsidR="005F64F8" w:rsidP="005F64F8" w:rsidRDefault="005F64F8" w14:paraId="615298A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mascotas. </w:t>
            </w:r>
          </w:p>
          <w:p w:rsidRPr="005F64F8" w:rsidR="005F64F8" w:rsidP="005F64F8" w:rsidRDefault="005F64F8" w14:paraId="38B6963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búsqueda. </w:t>
            </w:r>
          </w:p>
          <w:p w:rsidRPr="005F64F8" w:rsidR="005F64F8" w:rsidP="005F64F8" w:rsidRDefault="005F64F8" w14:paraId="4FAD45C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información del propietario. </w:t>
            </w:r>
          </w:p>
          <w:p w:rsidRPr="005F64F8" w:rsidR="005F64F8" w:rsidP="005F64F8" w:rsidRDefault="005F64F8" w14:paraId="455B751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Probar consultas. </w:t>
            </w:r>
          </w:p>
          <w:p w:rsidRPr="005F64F8" w:rsidR="005F64F8" w:rsidP="005F64F8" w:rsidRDefault="005F64F8" w14:paraId="60A7758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77FCB1DB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0909F0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732C05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las mascotas registradas. </w:t>
            </w:r>
          </w:p>
          <w:p w:rsidRPr="005F64F8" w:rsidR="005F64F8" w:rsidP="005F64F8" w:rsidRDefault="005F64F8" w14:paraId="3109A4C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nombre, especie y raza. </w:t>
            </w:r>
          </w:p>
          <w:p w:rsidRPr="005F64F8" w:rsidR="005F64F8" w:rsidP="005F64F8" w:rsidRDefault="005F64F8" w14:paraId="5A03DBC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el propietario asociado. </w:t>
            </w:r>
          </w:p>
          <w:p w:rsidRPr="005F64F8" w:rsidR="005F64F8" w:rsidP="005F64F8" w:rsidRDefault="005F64F8" w14:paraId="61127D6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permitir buscar una mascota. </w:t>
            </w:r>
          </w:p>
          <w:p w:rsidRPr="005F64F8" w:rsidR="005F64F8" w:rsidP="005F64F8" w:rsidRDefault="005F64F8" w14:paraId="1D62207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Si no encuentra resultados, debe mostrar un mensaje.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884C169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34402129" w14:textId="2F592859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3E2FC75A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1B44EC73" w14:textId="77777777">
            <w:pPr>
              <w:spacing w:before="0" w:after="0" w:line="240" w:lineRule="auto"/>
              <w:jc w:val="center"/>
              <w:textAlignment w:val="baseline"/>
              <w:divId w:val="2082366444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HU-07 — Registrar nueva cita veterinaria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6961C136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9FF9DCA" w14:textId="77777777">
            <w:pPr>
              <w:numPr>
                <w:ilvl w:val="0"/>
                <w:numId w:val="24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 o veterinario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quiero 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registrar una cita para la mascota 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recibir atención veterinaria en una fecha determinada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.</w:t>
            </w:r>
            <w:r w:rsidRPr="005F64F8">
              <w:rPr>
                <w:rFonts w:ascii="Times New Roman" w:hAnsi="Times New Roman"/>
                <w:color w:val="000000"/>
                <w:sz w:val="24"/>
                <w:lang w:val="es-BO" w:eastAsia="es-BO"/>
              </w:rPr>
              <w:t> 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E551CE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5242D7E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256E1778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663E1DF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810756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2A74E71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Cita. </w:t>
            </w:r>
          </w:p>
          <w:p w:rsidRPr="005F64F8" w:rsidR="005F64F8" w:rsidP="005F64F8" w:rsidRDefault="005F64F8" w14:paraId="61D2C5D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 de citas. </w:t>
            </w:r>
          </w:p>
          <w:p w:rsidRPr="005F64F8" w:rsidR="005F64F8" w:rsidP="005F64F8" w:rsidRDefault="005F64F8" w14:paraId="6DFD549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con Mascota. </w:t>
            </w:r>
          </w:p>
          <w:p w:rsidRPr="005F64F8" w:rsidR="005F64F8" w:rsidP="005F64F8" w:rsidRDefault="005F64F8" w14:paraId="2AA35CF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fecha y hora. </w:t>
            </w:r>
          </w:p>
          <w:p w:rsidRPr="005F64F8" w:rsidR="005F64F8" w:rsidP="005F64F8" w:rsidRDefault="005F64F8" w14:paraId="5831E1B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la cita. </w:t>
            </w:r>
          </w:p>
          <w:p w:rsidRPr="005F64F8" w:rsidR="005F64F8" w:rsidP="005F64F8" w:rsidRDefault="005F64F8" w14:paraId="0CAD2AF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Evitar datos incompletos. </w:t>
            </w:r>
          </w:p>
          <w:p w:rsidRPr="005F64F8" w:rsidR="005F64F8" w:rsidP="005F64F8" w:rsidRDefault="005F64F8" w14:paraId="6A55CE0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78CE826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. </w:t>
            </w:r>
          </w:p>
        </w:tc>
      </w:tr>
      <w:tr w:rsidRPr="005F64F8" w:rsidR="005F64F8" w:rsidTr="005F64F8" w14:paraId="6A83660F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B870CE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707614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una mascota. </w:t>
            </w:r>
          </w:p>
          <w:p w:rsidRPr="005F64F8" w:rsidR="005F64F8" w:rsidP="005F64F8" w:rsidRDefault="005F64F8" w14:paraId="512C76D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fecha de la cita. </w:t>
            </w:r>
          </w:p>
          <w:p w:rsidRPr="005F64F8" w:rsidR="005F64F8" w:rsidP="005F64F8" w:rsidRDefault="005F64F8" w14:paraId="31D865A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hora. </w:t>
            </w:r>
          </w:p>
          <w:p w:rsidRPr="005F64F8" w:rsidR="005F64F8" w:rsidP="005F64F8" w:rsidRDefault="005F64F8" w14:paraId="55C0BD6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indicarse el motivo de la consulta. </w:t>
            </w:r>
          </w:p>
          <w:p w:rsidRPr="005F64F8" w:rsidR="005F64F8" w:rsidP="005F64F8" w:rsidRDefault="005F64F8" w14:paraId="5E2F6E1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validar que los datos estén completos. </w:t>
            </w:r>
          </w:p>
          <w:p w:rsidRPr="005F64F8" w:rsidR="005F64F8" w:rsidP="005F64F8" w:rsidRDefault="005F64F8" w14:paraId="5CA029D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confirmar la cita registrada.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077339F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4CC85F7C" w14:textId="2D3C8D4C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38356535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3E03F0B0" w14:textId="77777777">
            <w:pPr>
              <w:spacing w:before="0" w:after="0" w:line="240" w:lineRule="auto"/>
              <w:jc w:val="center"/>
              <w:textAlignment w:val="baseline"/>
              <w:divId w:val="37046391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HU-08 — Modificar o cancelar cita veterinaria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318B69BB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37870DA" w14:textId="77777777">
            <w:pPr>
              <w:numPr>
                <w:ilvl w:val="0"/>
                <w:numId w:val="25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quiero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modificar o cancelar una cita,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mantener actualizada mi agenda de atención veterinaria.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E8E49C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63B1A81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742CC6D4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C63F4D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1B3AD2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5065F9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pantalla de edición. </w:t>
            </w:r>
          </w:p>
          <w:p w:rsidRPr="005F64F8" w:rsidR="005F64F8" w:rsidP="005F64F8" w:rsidRDefault="005F64F8" w14:paraId="708F484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modificación de citas. </w:t>
            </w:r>
          </w:p>
          <w:p w:rsidRPr="005F64F8" w:rsidR="005F64F8" w:rsidP="005F64F8" w:rsidRDefault="005F64F8" w14:paraId="43D4ACC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cancelación. </w:t>
            </w:r>
          </w:p>
          <w:p w:rsidRPr="005F64F8" w:rsidR="005F64F8" w:rsidP="005F64F8" w:rsidRDefault="005F64F8" w14:paraId="50F41D6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Agregar confirmación. </w:t>
            </w:r>
          </w:p>
          <w:p w:rsidRPr="005F64F8" w:rsidR="005F64F8" w:rsidP="005F64F8" w:rsidRDefault="005F64F8" w14:paraId="40183E6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Actualizar estado de la cita. </w:t>
            </w:r>
          </w:p>
          <w:p w:rsidRPr="005F64F8" w:rsidR="005F64F8" w:rsidP="005F64F8" w:rsidRDefault="005F64F8" w14:paraId="7D1F9EC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411C426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3FE308B9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4D4A98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D796DD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usuario debe poder seleccionar una cita. </w:t>
            </w:r>
          </w:p>
          <w:p w:rsidRPr="005F64F8" w:rsidR="005F64F8" w:rsidP="005F64F8" w:rsidRDefault="005F64F8" w14:paraId="5677FFC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cambiar la fecha. </w:t>
            </w:r>
          </w:p>
          <w:p w:rsidRPr="005F64F8" w:rsidR="005F64F8" w:rsidP="005F64F8" w:rsidRDefault="005F64F8" w14:paraId="549BC53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cambiar la hora. </w:t>
            </w:r>
          </w:p>
          <w:p w:rsidRPr="005F64F8" w:rsidR="005F64F8" w:rsidP="005F64F8" w:rsidRDefault="005F64F8" w14:paraId="76E8AB1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cancelar una cita. </w:t>
            </w:r>
          </w:p>
          <w:p w:rsidRPr="005F64F8" w:rsidR="005F64F8" w:rsidP="005F64F8" w:rsidRDefault="005F64F8" w14:paraId="56F947D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solicitar confirmación para cancelar. </w:t>
            </w:r>
          </w:p>
          <w:p w:rsidRPr="005F64F8" w:rsidR="005F64F8" w:rsidP="005F64F8" w:rsidRDefault="005F64F8" w14:paraId="344691F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cambios deben guardarse correctamente.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25AC92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73DEA700" w14:textId="07056944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51C9F18D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3FB9B10C" w14:textId="77777777">
            <w:pPr>
              <w:spacing w:before="0" w:after="0" w:line="240" w:lineRule="auto"/>
              <w:jc w:val="center"/>
              <w:textAlignment w:val="baseline"/>
              <w:divId w:val="1094471733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HU-09 — Consultar y mostrar citas programadas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5D1ADE37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B44800B" w14:textId="77777777">
            <w:pPr>
              <w:numPr>
                <w:ilvl w:val="0"/>
                <w:numId w:val="26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 o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las citas </w:t>
            </w:r>
            <w:proofErr w:type="gram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programadas,,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conocer las próximas atenciones de las mascotas.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DF10D5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4398EF2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01F17BEA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6ACBCF4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7DBB4D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2B5015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citas. </w:t>
            </w:r>
          </w:p>
          <w:p w:rsidRPr="005F64F8" w:rsidR="005F64F8" w:rsidP="005F64F8" w:rsidRDefault="005F64F8" w14:paraId="6501DFD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citas. </w:t>
            </w:r>
          </w:p>
          <w:p w:rsidRPr="005F64F8" w:rsidR="005F64F8" w:rsidP="005F64F8" w:rsidRDefault="005F64F8" w14:paraId="13F4340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Ordenar citas por fecha. </w:t>
            </w:r>
          </w:p>
          <w:p w:rsidRPr="005F64F8" w:rsidR="005F64F8" w:rsidP="005F64F8" w:rsidRDefault="005F64F8" w14:paraId="1A7C1DD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información de mascota. </w:t>
            </w:r>
          </w:p>
          <w:p w:rsidRPr="005F64F8" w:rsidR="005F64F8" w:rsidP="005F64F8" w:rsidRDefault="005F64F8" w14:paraId="2690ED1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estado de la cita. </w:t>
            </w:r>
          </w:p>
          <w:p w:rsidRPr="005F64F8" w:rsidR="005F64F8" w:rsidP="005F64F8" w:rsidRDefault="005F64F8" w14:paraId="20E533A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13FA3C8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3B5EF67A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82B643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23AFC81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las citas programadas. </w:t>
            </w:r>
          </w:p>
          <w:p w:rsidRPr="005F64F8" w:rsidR="005F64F8" w:rsidP="005F64F8" w:rsidRDefault="005F64F8" w14:paraId="299C7A8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fecha y hora. </w:t>
            </w:r>
          </w:p>
          <w:p w:rsidRPr="005F64F8" w:rsidR="005F64F8" w:rsidP="005F64F8" w:rsidRDefault="005F64F8" w14:paraId="7315EBF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mascota. </w:t>
            </w:r>
          </w:p>
          <w:p w:rsidRPr="005F64F8" w:rsidR="005F64F8" w:rsidP="005F64F8" w:rsidRDefault="005F64F8" w14:paraId="2B09D81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el motivo de la consulta. </w:t>
            </w:r>
          </w:p>
          <w:p w:rsidRPr="005F64F8" w:rsidR="005F64F8" w:rsidP="005F64F8" w:rsidRDefault="005F64F8" w14:paraId="33B3CC4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diferenciar las citas canceladas. </w:t>
            </w:r>
          </w:p>
          <w:p w:rsidRPr="005F64F8" w:rsidR="005F64F8" w:rsidP="005F64F8" w:rsidRDefault="005F64F8" w14:paraId="13B0F5D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06D52E54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2A364A09" w14:textId="75A40235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79F3C601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7FC3146E" w14:textId="77777777">
            <w:pPr>
              <w:spacing w:before="0" w:after="0" w:line="240" w:lineRule="auto"/>
              <w:jc w:val="center"/>
              <w:textAlignment w:val="baseline"/>
              <w:divId w:val="389546962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color w:val="000000"/>
                <w:sz w:val="24"/>
                <w:lang w:val="es-BO" w:eastAsia="es-BO"/>
              </w:rPr>
              <w:t xml:space="preserve">HU-10 — </w:t>
            </w: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Registrar atención en el historial clínico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43796FDD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80012EC" w14:textId="77777777">
            <w:pPr>
              <w:numPr>
                <w:ilvl w:val="0"/>
                <w:numId w:val="27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la atención realizada a una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mantener actualizado su historial clínico.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5E2934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703885F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5C5EC4E8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24C53E3D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DF1728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72C403C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Crear modelo </w:t>
            </w:r>
            <w:proofErr w:type="spell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HistorialClinico</w:t>
            </w:r>
            <w:proofErr w:type="spell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. </w:t>
            </w:r>
          </w:p>
          <w:p w:rsidRPr="005F64F8" w:rsidR="005F64F8" w:rsidP="005F64F8" w:rsidRDefault="005F64F8" w14:paraId="64D2D05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con Mascota. </w:t>
            </w:r>
          </w:p>
          <w:p w:rsidRPr="005F64F8" w:rsidR="005F64F8" w:rsidP="005F64F8" w:rsidRDefault="005F64F8" w14:paraId="068FD05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formulario. </w:t>
            </w:r>
          </w:p>
          <w:p w:rsidRPr="005F64F8" w:rsidR="005F64F8" w:rsidP="005F64F8" w:rsidRDefault="005F64F8" w14:paraId="56390DB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registro de atención. </w:t>
            </w:r>
          </w:p>
          <w:p w:rsidRPr="005F64F8" w:rsidR="005F64F8" w:rsidP="005F64F8" w:rsidRDefault="005F64F8" w14:paraId="65D043C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datos. </w:t>
            </w:r>
          </w:p>
          <w:p w:rsidRPr="005F64F8" w:rsidR="005F64F8" w:rsidP="005F64F8" w:rsidRDefault="005F64F8" w14:paraId="01C6084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información. </w:t>
            </w:r>
          </w:p>
          <w:p w:rsidRPr="005F64F8" w:rsidR="005F64F8" w:rsidP="005F64F8" w:rsidRDefault="005F64F8" w14:paraId="25379E5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61C1A18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2F5F83B7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AB4E4B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48B6A0D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la mascota. </w:t>
            </w:r>
          </w:p>
          <w:p w:rsidRPr="005F64F8" w:rsidR="005F64F8" w:rsidP="005F64F8" w:rsidRDefault="005F64F8" w14:paraId="2145FF1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fecha de atención. </w:t>
            </w:r>
          </w:p>
          <w:p w:rsidRPr="005F64F8" w:rsidR="005F64F8" w:rsidP="005F64F8" w:rsidRDefault="005F64F8" w14:paraId="1558407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diagnóstico. </w:t>
            </w:r>
          </w:p>
          <w:p w:rsidRPr="005F64F8" w:rsidR="005F64F8" w:rsidP="005F64F8" w:rsidRDefault="005F64F8" w14:paraId="75AEF68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observación del veterinario. </w:t>
            </w:r>
          </w:p>
          <w:p w:rsidRPr="005F64F8" w:rsidR="005F64F8" w:rsidP="005F64F8" w:rsidRDefault="005F64F8" w14:paraId="5434108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La información debe quedar asociada a la mascota. </w:t>
            </w:r>
          </w:p>
          <w:p w:rsidRPr="005F64F8" w:rsidR="005F64F8" w:rsidP="005F64F8" w:rsidRDefault="005F64F8" w14:paraId="6C69E3B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confirmar el registro.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5523F9F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7E4CCBDC" w14:textId="2FF5A769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1BAB7BCF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6335A298" w14:textId="77777777">
            <w:pPr>
              <w:spacing w:before="0" w:after="0" w:line="240" w:lineRule="auto"/>
              <w:jc w:val="center"/>
              <w:textAlignment w:val="baseline"/>
              <w:divId w:val="398021474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HU-11 — Consultar historial clínico del paciente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497F38A2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CB97ED5" w14:textId="77777777">
            <w:pPr>
              <w:numPr>
                <w:ilvl w:val="0"/>
                <w:numId w:val="28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el historial clínico de una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conocer sus antecedentes médicos antes de atenderla.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343619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1B027CE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27F9C83C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0AC82F5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528BE4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6717A7D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historial. </w:t>
            </w:r>
          </w:p>
          <w:p w:rsidRPr="005F64F8" w:rsidR="005F64F8" w:rsidP="005F64F8" w:rsidRDefault="005F64F8" w14:paraId="118FCAD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a la base de datos. </w:t>
            </w:r>
          </w:p>
          <w:p w:rsidRPr="005F64F8" w:rsidR="005F64F8" w:rsidP="005F64F8" w:rsidRDefault="005F64F8" w14:paraId="54654FC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Filtrar por mascota. </w:t>
            </w:r>
          </w:p>
          <w:p w:rsidRPr="005F64F8" w:rsidR="005F64F8" w:rsidP="005F64F8" w:rsidRDefault="005F64F8" w14:paraId="4DB17B0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Ordenar registros. </w:t>
            </w:r>
          </w:p>
          <w:p w:rsidRPr="005F64F8" w:rsidR="005F64F8" w:rsidP="005F64F8" w:rsidRDefault="005F64F8" w14:paraId="2CCA76B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información clínica. </w:t>
            </w:r>
          </w:p>
          <w:p w:rsidRPr="005F64F8" w:rsidR="005F64F8" w:rsidP="005F64F8" w:rsidRDefault="005F64F8" w14:paraId="6E383D6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7E97FE0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1B16530D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483705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179FC4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2FCFB92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seleccionarse una mascota. </w:t>
            </w:r>
          </w:p>
          <w:p w:rsidRPr="005F64F8" w:rsidR="005F64F8" w:rsidP="005F64F8" w:rsidRDefault="005F64F8" w14:paraId="4EFF286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sus atenciones anteriores. </w:t>
            </w:r>
          </w:p>
          <w:p w:rsidRPr="005F64F8" w:rsidR="005F64F8" w:rsidP="005F64F8" w:rsidRDefault="005F64F8" w14:paraId="2DBE788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fechas de atención. </w:t>
            </w:r>
          </w:p>
          <w:p w:rsidRPr="005F64F8" w:rsidR="005F64F8" w:rsidP="005F64F8" w:rsidRDefault="005F64F8" w14:paraId="7F2181F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diagnósticos y observaciones. </w:t>
            </w:r>
          </w:p>
          <w:p w:rsidRPr="005F64F8" w:rsidR="005F64F8" w:rsidP="005F64F8" w:rsidRDefault="005F64F8" w14:paraId="4384CFA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historial debe mostrarse ordenado por fecha.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91F268A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0FD09F46" w14:textId="77777777">
      <w:pPr>
        <w:spacing w:before="0" w:after="0" w:line="240" w:lineRule="auto"/>
        <w:textAlignment w:val="baseline"/>
        <w:rPr>
          <w:rFonts w:ascii="Times New Roman" w:hAnsi="Times New Roman"/>
          <w:color w:val="000000"/>
          <w:sz w:val="24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78D6372B" w14:textId="7E24403B">
      <w:pPr>
        <w:spacing w:before="0" w:after="0" w:line="240" w:lineRule="auto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6569B9FA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4D0F778A" w14:textId="77777777">
            <w:pPr>
              <w:spacing w:before="0" w:after="0" w:line="240" w:lineRule="auto"/>
              <w:jc w:val="center"/>
              <w:textAlignment w:val="baseline"/>
              <w:divId w:val="1007368720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HU-12 — Registrar controles médicos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1159B6B5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410ABA6" w14:textId="77777777">
            <w:pPr>
              <w:numPr>
                <w:ilvl w:val="0"/>
                <w:numId w:val="29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el peso y estado de salud de una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realizar seguimiento de su evolución.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E95D48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4505FA2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72B3CB1A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9C2F4C1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734500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7CEEF40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Crear modelo </w:t>
            </w:r>
            <w:proofErr w:type="spell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ControlMedico</w:t>
            </w:r>
            <w:proofErr w:type="spell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. </w:t>
            </w:r>
          </w:p>
          <w:p w:rsidRPr="005F64F8" w:rsidR="005F64F8" w:rsidP="005F64F8" w:rsidRDefault="005F64F8" w14:paraId="7615C34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formulario. </w:t>
            </w:r>
          </w:p>
          <w:p w:rsidRPr="005F64F8" w:rsidR="005F64F8" w:rsidP="005F64F8" w:rsidRDefault="005F64F8" w14:paraId="3BF1874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con Mascota. </w:t>
            </w:r>
          </w:p>
          <w:p w:rsidRPr="005F64F8" w:rsidR="005F64F8" w:rsidP="005F64F8" w:rsidRDefault="005F64F8" w14:paraId="3BDFC52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peso y datos. </w:t>
            </w:r>
          </w:p>
          <w:p w:rsidRPr="005F64F8" w:rsidR="005F64F8" w:rsidP="005F64F8" w:rsidRDefault="005F64F8" w14:paraId="129C180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control. </w:t>
            </w:r>
          </w:p>
          <w:p w:rsidRPr="005F64F8" w:rsidR="005F64F8" w:rsidP="005F64F8" w:rsidRDefault="005F64F8" w14:paraId="0952A5B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42AC9A9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27B24759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683976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1537D0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una mascota. </w:t>
            </w:r>
          </w:p>
          <w:p w:rsidRPr="005F64F8" w:rsidR="005F64F8" w:rsidP="005F64F8" w:rsidRDefault="005F64F8" w14:paraId="6AEFEA6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peso. </w:t>
            </w:r>
          </w:p>
          <w:p w:rsidRPr="005F64F8" w:rsidR="005F64F8" w:rsidP="005F64F8" w:rsidRDefault="005F64F8" w14:paraId="10FF629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fecha. </w:t>
            </w:r>
          </w:p>
          <w:p w:rsidRPr="005F64F8" w:rsidR="005F64F8" w:rsidP="005F64F8" w:rsidRDefault="005F64F8" w14:paraId="3076A65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estado de salud. </w:t>
            </w:r>
          </w:p>
          <w:p w:rsidRPr="005F64F8" w:rsidR="005F64F8" w:rsidP="005F64F8" w:rsidRDefault="005F64F8" w14:paraId="52D8C6E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validar los datos. </w:t>
            </w:r>
          </w:p>
          <w:p w:rsidRPr="005F64F8" w:rsidR="005F64F8" w:rsidP="005F64F8" w:rsidRDefault="005F64F8" w14:paraId="6154521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registro debe quedar asociado a la mascota.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7ADDBD4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7D67E7FC" w14:textId="43149099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0C525A90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163BB9C4" w14:textId="77777777">
            <w:pPr>
              <w:spacing w:before="0" w:after="0" w:line="240" w:lineRule="auto"/>
              <w:jc w:val="center"/>
              <w:textAlignment w:val="baseline"/>
              <w:divId w:val="1888684376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HU-13 — Consultar controles médicos anteriores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6D6BD6BD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E690F4B" w14:textId="77777777">
            <w:pPr>
              <w:numPr>
                <w:ilvl w:val="0"/>
                <w:numId w:val="30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controles médicos anteriores,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conocer la evolución de la mascota.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F7C86F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Meida</w:t>
            </w:r>
            <w:proofErr w:type="spell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751851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2 </w:t>
            </w:r>
          </w:p>
        </w:tc>
      </w:tr>
      <w:tr w:rsidRPr="005F64F8" w:rsidR="005F64F8" w:rsidTr="005F64F8" w14:paraId="6170F6F1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D19F58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7EC8F5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942B90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consulta. </w:t>
            </w:r>
          </w:p>
          <w:p w:rsidRPr="005F64F8" w:rsidR="005F64F8" w:rsidP="005F64F8" w:rsidRDefault="005F64F8" w14:paraId="6FC1B1A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controles. </w:t>
            </w:r>
          </w:p>
          <w:p w:rsidRPr="005F64F8" w:rsidR="005F64F8" w:rsidP="005F64F8" w:rsidRDefault="005F64F8" w14:paraId="74CA8CD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Filtrar por mascota. </w:t>
            </w:r>
          </w:p>
          <w:p w:rsidRPr="005F64F8" w:rsidR="005F64F8" w:rsidP="005F64F8" w:rsidRDefault="005F64F8" w14:paraId="198A277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Ordenar por fecha. </w:t>
            </w:r>
          </w:p>
          <w:p w:rsidRPr="005F64F8" w:rsidR="005F64F8" w:rsidP="005F64F8" w:rsidRDefault="005F64F8" w14:paraId="6419CB5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resultados. </w:t>
            </w:r>
          </w:p>
          <w:p w:rsidRPr="005F64F8" w:rsidR="005F64F8" w:rsidP="005F64F8" w:rsidRDefault="005F64F8" w14:paraId="4C9A95C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</w:tc>
      </w:tr>
      <w:tr w:rsidRPr="005F64F8" w:rsidR="005F64F8" w:rsidTr="005F64F8" w14:paraId="6C5F59FE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5BE5AD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2B0858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seleccionarse una mascota. </w:t>
            </w:r>
          </w:p>
          <w:p w:rsidRPr="005F64F8" w:rsidR="005F64F8" w:rsidP="005F64F8" w:rsidRDefault="005F64F8" w14:paraId="39009E6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Deben mostrarse los controles anteriores. </w:t>
            </w:r>
          </w:p>
          <w:p w:rsidRPr="005F64F8" w:rsidR="005F64F8" w:rsidP="005F64F8" w:rsidRDefault="005F64F8" w14:paraId="67C9E55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mostrarse el peso registrado. </w:t>
            </w:r>
          </w:p>
          <w:p w:rsidRPr="005F64F8" w:rsidR="005F64F8" w:rsidP="005F64F8" w:rsidRDefault="005F64F8" w14:paraId="4770AB4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mostrarse la fecha. </w:t>
            </w:r>
          </w:p>
          <w:p w:rsidRPr="005F64F8" w:rsidR="005F64F8" w:rsidP="005F64F8" w:rsidRDefault="005F64F8" w14:paraId="486786C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mostrarse el estado de salud.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6A96A49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08488D00" w14:textId="3BC21B78">
      <w:pPr>
        <w:spacing w:before="0" w:after="0" w:line="240" w:lineRule="auto"/>
        <w:ind w:left="255"/>
        <w:textAlignment w:val="baseline"/>
        <w:rPr>
          <w:rFonts w:ascii="Times New Roman" w:hAnsi="Times New Roman"/>
          <w:color w:val="000000"/>
          <w:sz w:val="24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65427F25" w14:textId="77777777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146F40BB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6255E641" w14:textId="77777777">
            <w:pPr>
              <w:spacing w:before="0" w:after="0" w:line="240" w:lineRule="auto"/>
              <w:jc w:val="center"/>
              <w:textAlignment w:val="baseline"/>
              <w:divId w:val="1656030075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HU-14 — Registrar desparasitación y producto utilizado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3C55C8B7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B12F5BE" w14:textId="77777777">
            <w:pPr>
              <w:numPr>
                <w:ilvl w:val="0"/>
                <w:numId w:val="31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la desparasitación de una mascota y el producto utilizado,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mantener actualizado su control sanitario.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16A292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10B9A0A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2E1CE692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201F35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FE128C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BE6EBE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Crear modelo </w:t>
            </w:r>
            <w:proofErr w:type="spell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Desparasitacion</w:t>
            </w:r>
            <w:proofErr w:type="spell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. </w:t>
            </w:r>
          </w:p>
          <w:p w:rsidRPr="005F64F8" w:rsidR="005F64F8" w:rsidP="005F64F8" w:rsidRDefault="005F64F8" w14:paraId="44F5F0C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formulario. </w:t>
            </w:r>
          </w:p>
          <w:p w:rsidRPr="005F64F8" w:rsidR="005F64F8" w:rsidP="005F64F8" w:rsidRDefault="005F64F8" w14:paraId="2A233B5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con Mascota. </w:t>
            </w:r>
          </w:p>
          <w:p w:rsidRPr="005F64F8" w:rsidR="005F64F8" w:rsidP="005F64F8" w:rsidRDefault="005F64F8" w14:paraId="24A951A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datos. </w:t>
            </w:r>
          </w:p>
          <w:p w:rsidRPr="005F64F8" w:rsidR="005F64F8" w:rsidP="005F64F8" w:rsidRDefault="005F64F8" w14:paraId="0EAE389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registro. </w:t>
            </w:r>
          </w:p>
          <w:p w:rsidRPr="005F64F8" w:rsidR="005F64F8" w:rsidP="005F64F8" w:rsidRDefault="005F64F8" w14:paraId="4CBE49F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3B28FA7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27CB7DD4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5C62BE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E8E437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una mascota. </w:t>
            </w:r>
          </w:p>
          <w:p w:rsidRPr="005F64F8" w:rsidR="005F64F8" w:rsidP="005F64F8" w:rsidRDefault="005F64F8" w14:paraId="72BECED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fecha. </w:t>
            </w:r>
          </w:p>
          <w:p w:rsidRPr="005F64F8" w:rsidR="005F64F8" w:rsidP="005F64F8" w:rsidRDefault="005F64F8" w14:paraId="1D12318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producto utilizado. </w:t>
            </w:r>
          </w:p>
          <w:p w:rsidRPr="005F64F8" w:rsidR="005F64F8" w:rsidP="005F64F8" w:rsidRDefault="005F64F8" w14:paraId="5E02C1A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información necesaria del tratamiento. </w:t>
            </w:r>
          </w:p>
          <w:p w:rsidRPr="005F64F8" w:rsidR="005F64F8" w:rsidP="005F64F8" w:rsidRDefault="005F64F8" w14:paraId="2ACC646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confirmar el registro.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7E33E455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44A6E5B0" w14:textId="0B28EABD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43BEC8AE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51C66934" w14:textId="77777777">
            <w:pPr>
              <w:spacing w:before="0" w:after="0" w:line="240" w:lineRule="auto"/>
              <w:jc w:val="center"/>
              <w:textAlignment w:val="baseline"/>
              <w:divId w:val="994838032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HU-15 — Controlar fecha de próxima desparasitación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72557633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9259E6B" w14:textId="77777777">
            <w:pPr>
              <w:numPr>
                <w:ilvl w:val="0"/>
                <w:numId w:val="32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conocer la fecha de la próxima desparasitación,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realizar el control sanitario de mi mascota a tiempo.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33B353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Meida</w:t>
            </w:r>
            <w:proofErr w:type="spell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175E16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2 </w:t>
            </w:r>
          </w:p>
        </w:tc>
      </w:tr>
      <w:tr w:rsidRPr="005F64F8" w:rsidR="005F64F8" w:rsidTr="005F64F8" w14:paraId="6CE22205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3A4797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7D3A1B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CEFD62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Agregar campo de próxima fecha. </w:t>
            </w:r>
          </w:p>
          <w:p w:rsidRPr="005F64F8" w:rsidR="005F64F8" w:rsidP="005F64F8" w:rsidRDefault="005F64F8" w14:paraId="57F6720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fechas. </w:t>
            </w:r>
          </w:p>
          <w:p w:rsidRPr="005F64F8" w:rsidR="005F64F8" w:rsidP="005F64F8" w:rsidRDefault="005F64F8" w14:paraId="248044D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cálculo de fechas próximas. </w:t>
            </w:r>
          </w:p>
          <w:p w:rsidRPr="005F64F8" w:rsidR="005F64F8" w:rsidP="005F64F8" w:rsidRDefault="005F64F8" w14:paraId="67DCBF1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información al usuario. </w:t>
            </w:r>
          </w:p>
          <w:p w:rsidRPr="005F64F8" w:rsidR="005F64F8" w:rsidP="005F64F8" w:rsidRDefault="005F64F8" w14:paraId="1A9BEC4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6AC3996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1BF4CA75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A400CD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46391A5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almacenar la fecha de próxima desparasitación. </w:t>
            </w:r>
          </w:p>
          <w:p w:rsidRPr="005F64F8" w:rsidR="005F64F8" w:rsidP="005F64F8" w:rsidRDefault="005F64F8" w14:paraId="17B3BEE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fecha correspondiente. </w:t>
            </w:r>
          </w:p>
          <w:p w:rsidRPr="005F64F8" w:rsidR="005F64F8" w:rsidP="005F64F8" w:rsidRDefault="005F64F8" w14:paraId="65AFEBE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indicar cuando la fecha esté próxima. </w:t>
            </w:r>
          </w:p>
          <w:p w:rsidRPr="005F64F8" w:rsidR="005F64F8" w:rsidP="005F64F8" w:rsidRDefault="005F64F8" w14:paraId="28F9CF0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información relacionada con la mascota.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2888F79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1907B882" w14:textId="411BCE6F">
      <w:pPr>
        <w:spacing w:before="0" w:after="0" w:line="240" w:lineRule="auto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p w:rsidRPr="005F64F8" w:rsidR="005F64F8" w:rsidP="005F64F8" w:rsidRDefault="005F64F8" w14:paraId="583E0A13" w14:textId="75424A4A">
      <w:pPr>
        <w:spacing w:before="0" w:after="0" w:line="240" w:lineRule="auto"/>
        <w:jc w:val="left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50275148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5F15533E" w14:textId="77777777">
            <w:pPr>
              <w:spacing w:before="0" w:after="0" w:line="240" w:lineRule="auto"/>
              <w:jc w:val="center"/>
              <w:textAlignment w:val="baseline"/>
              <w:divId w:val="244384497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HU-16 — Registrar tratamientos y medicamentos indicados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3D7DB6C6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F66163E" w14:textId="77777777">
            <w:pPr>
              <w:numPr>
                <w:ilvl w:val="0"/>
                <w:numId w:val="33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tratamientos y medicamentos para una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dejar constancia del tratamiento indicado.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A700F4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18061C7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1D7AC5A2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AD9ABB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B9D408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4AC16BF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Tratamiento. </w:t>
            </w:r>
          </w:p>
          <w:p w:rsidRPr="005F64F8" w:rsidR="005F64F8" w:rsidP="005F64F8" w:rsidRDefault="005F64F8" w14:paraId="79578BF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Medicamento si corresponde. </w:t>
            </w:r>
          </w:p>
          <w:p w:rsidRPr="005F64F8" w:rsidR="005F64F8" w:rsidP="005F64F8" w:rsidRDefault="005F64F8" w14:paraId="2EA072A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formulario. </w:t>
            </w:r>
          </w:p>
          <w:p w:rsidRPr="005F64F8" w:rsidR="005F64F8" w:rsidP="005F64F8" w:rsidRDefault="005F64F8" w14:paraId="5C5AF28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relaciones con Mascota e Historial. </w:t>
            </w:r>
          </w:p>
          <w:p w:rsidRPr="005F64F8" w:rsidR="005F64F8" w:rsidP="005F64F8" w:rsidRDefault="005F64F8" w14:paraId="281786B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información. </w:t>
            </w:r>
          </w:p>
          <w:p w:rsidRPr="005F64F8" w:rsidR="005F64F8" w:rsidP="005F64F8" w:rsidRDefault="005F64F8" w14:paraId="29986B4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tratamiento. </w:t>
            </w:r>
          </w:p>
          <w:p w:rsidRPr="005F64F8" w:rsidR="005F64F8" w:rsidP="005F64F8" w:rsidRDefault="005F64F8" w14:paraId="5759721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</w:tc>
      </w:tr>
      <w:tr w:rsidRPr="005F64F8" w:rsidR="005F64F8" w:rsidTr="005F64F8" w14:paraId="6FA8AC98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9FC933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39A7B99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una mascota. </w:t>
            </w:r>
          </w:p>
          <w:p w:rsidRPr="005F64F8" w:rsidR="005F64F8" w:rsidP="005F64F8" w:rsidRDefault="005F64F8" w14:paraId="7288645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tratamiento. </w:t>
            </w:r>
          </w:p>
          <w:p w:rsidRPr="005F64F8" w:rsidR="005F64F8" w:rsidP="005F64F8" w:rsidRDefault="005F64F8" w14:paraId="757E798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medicamento cuando corresponda. </w:t>
            </w:r>
          </w:p>
          <w:p w:rsidRPr="005F64F8" w:rsidR="005F64F8" w:rsidP="005F64F8" w:rsidRDefault="005F64F8" w14:paraId="1009301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indicación correspondiente. </w:t>
            </w:r>
          </w:p>
          <w:p w:rsidRPr="005F64F8" w:rsidR="005F64F8" w:rsidP="005F64F8" w:rsidRDefault="005F64F8" w14:paraId="4B86F2E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datos obligatorios deben validarse. </w:t>
            </w:r>
          </w:p>
          <w:p w:rsidRPr="005F64F8" w:rsidR="005F64F8" w:rsidP="005F64F8" w:rsidRDefault="005F64F8" w14:paraId="1320FD6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tratamiento debe quedar asociado a la mascota.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73A72E50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34F23509" w14:textId="7290F779">
      <w:pPr>
        <w:spacing w:before="0" w:after="0" w:line="240" w:lineRule="auto"/>
        <w:jc w:val="left"/>
        <w:textAlignment w:val="baseline"/>
        <w:rPr>
          <w:rFonts w:ascii="Times New Roman" w:hAnsi="Times New Roman"/>
          <w:color w:val="000000"/>
          <w:sz w:val="24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33A6D263" w14:textId="77777777">
      <w:pPr>
        <w:spacing w:before="0" w:after="0" w:line="240" w:lineRule="auto"/>
        <w:jc w:val="left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7899AD88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4AE970D0" w14:textId="77777777">
            <w:pPr>
              <w:spacing w:before="0" w:after="0" w:line="240" w:lineRule="auto"/>
              <w:jc w:val="center"/>
              <w:textAlignment w:val="baseline"/>
              <w:divId w:val="1936553701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HU-16 — Registrar tratamientos y medicamentos indicados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2C7BECEF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AA32FAB" w14:textId="77777777">
            <w:pPr>
              <w:numPr>
                <w:ilvl w:val="0"/>
                <w:numId w:val="34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registrar tratamientos y medicamentos para una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dejar constancia del tratamiento indicado.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168974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4481393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4EE0533A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293D686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3DA767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EFF2DD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Tratamiento. </w:t>
            </w:r>
          </w:p>
          <w:p w:rsidRPr="005F64F8" w:rsidR="005F64F8" w:rsidP="005F64F8" w:rsidRDefault="005F64F8" w14:paraId="7E8E419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Medicamento si corresponde. </w:t>
            </w:r>
          </w:p>
          <w:p w:rsidRPr="005F64F8" w:rsidR="005F64F8" w:rsidP="005F64F8" w:rsidRDefault="005F64F8" w14:paraId="3276DEF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formulario. </w:t>
            </w:r>
          </w:p>
          <w:p w:rsidRPr="005F64F8" w:rsidR="005F64F8" w:rsidP="005F64F8" w:rsidRDefault="005F64F8" w14:paraId="1554DB6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relaciones con Mascota e Historial. </w:t>
            </w:r>
          </w:p>
          <w:p w:rsidRPr="005F64F8" w:rsidR="005F64F8" w:rsidP="005F64F8" w:rsidRDefault="005F64F8" w14:paraId="7371322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información. </w:t>
            </w:r>
          </w:p>
          <w:p w:rsidRPr="005F64F8" w:rsidR="005F64F8" w:rsidP="005F64F8" w:rsidRDefault="005F64F8" w14:paraId="589D6C5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Guardar tratamiento. </w:t>
            </w:r>
          </w:p>
          <w:p w:rsidRPr="005F64F8" w:rsidR="005F64F8" w:rsidP="005F64F8" w:rsidRDefault="005F64F8" w14:paraId="2A530B2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</w:tc>
      </w:tr>
      <w:tr w:rsidRPr="005F64F8" w:rsidR="005F64F8" w:rsidTr="005F64F8" w14:paraId="12DF33EB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EE5B36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D2086B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una mascota. </w:t>
            </w:r>
          </w:p>
          <w:p w:rsidRPr="005F64F8" w:rsidR="005F64F8" w:rsidP="005F64F8" w:rsidRDefault="005F64F8" w14:paraId="03DD87A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tratamiento. </w:t>
            </w:r>
          </w:p>
          <w:p w:rsidRPr="005F64F8" w:rsidR="005F64F8" w:rsidP="005F64F8" w:rsidRDefault="005F64F8" w14:paraId="64A9013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el medicamento cuando corresponda. </w:t>
            </w:r>
          </w:p>
          <w:p w:rsidRPr="005F64F8" w:rsidR="005F64F8" w:rsidP="005F64F8" w:rsidRDefault="005F64F8" w14:paraId="42A0204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registrarse la indicación correspondiente. </w:t>
            </w:r>
          </w:p>
          <w:p w:rsidRPr="005F64F8" w:rsidR="005F64F8" w:rsidP="005F64F8" w:rsidRDefault="005F64F8" w14:paraId="1403FFD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Los datos obligatorios deben validarse. </w:t>
            </w:r>
          </w:p>
          <w:p w:rsidRPr="005F64F8" w:rsidR="005F64F8" w:rsidP="005F64F8" w:rsidRDefault="005F64F8" w14:paraId="787ABB1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tratamiento debe quedar asociado a la mascota.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7682EFC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  <w:tr w:rsidRPr="005F64F8" w:rsidR="005F64F8" w:rsidTr="005F64F8" w14:paraId="42146287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17D784F5" w14:textId="77777777">
            <w:pPr>
              <w:spacing w:before="0" w:after="0" w:line="240" w:lineRule="auto"/>
              <w:jc w:val="center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HU-17 — Consultar tratamientos asignados a una mascota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3FC65C0B" w14:textId="77777777">
        <w:trPr>
          <w:trHeight w:val="795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3149F60" w14:textId="77777777">
            <w:pPr>
              <w:numPr>
                <w:ilvl w:val="0"/>
                <w:numId w:val="35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 o recepcionista de la veterinaria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los tratamientos asignados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a una mascota,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para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conocer los tratamientos que tiene o tuvo. </w:t>
            </w:r>
          </w:p>
        </w:tc>
        <w:tc>
          <w:tcPr>
            <w:tcW w:w="36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932E08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5FDD16F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5D803F57" w14:textId="77777777">
        <w:trPr>
          <w:trHeight w:val="30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7C5DDD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9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CDBBA9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4925C5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consulta. </w:t>
            </w:r>
          </w:p>
          <w:p w:rsidRPr="005F64F8" w:rsidR="005F64F8" w:rsidP="005F64F8" w:rsidRDefault="005F64F8" w14:paraId="0DED70D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tratamientos. </w:t>
            </w:r>
          </w:p>
          <w:p w:rsidRPr="005F64F8" w:rsidR="005F64F8" w:rsidP="005F64F8" w:rsidRDefault="005F64F8" w14:paraId="690FA06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Filtrar por mascota. </w:t>
            </w:r>
          </w:p>
          <w:p w:rsidRPr="005F64F8" w:rsidR="005F64F8" w:rsidP="005F64F8" w:rsidRDefault="005F64F8" w14:paraId="1789929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información. </w:t>
            </w:r>
          </w:p>
          <w:p w:rsidRPr="005F64F8" w:rsidR="005F64F8" w:rsidP="005F64F8" w:rsidRDefault="005F64F8" w14:paraId="13CA934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</w:tc>
      </w:tr>
      <w:tr w:rsidRPr="005F64F8" w:rsidR="005F64F8" w:rsidTr="005F64F8" w14:paraId="2A1D5880" w14:textId="77777777">
        <w:trPr>
          <w:trHeight w:val="960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C0AC9D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64ED2F4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seleccionarse una mascota. </w:t>
            </w:r>
          </w:p>
          <w:p w:rsidRPr="005F64F8" w:rsidR="005F64F8" w:rsidP="005F64F8" w:rsidRDefault="005F64F8" w14:paraId="7A3B237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sus tratamientos. </w:t>
            </w:r>
          </w:p>
          <w:p w:rsidRPr="005F64F8" w:rsidR="005F64F8" w:rsidP="005F64F8" w:rsidRDefault="005F64F8" w14:paraId="49CC44F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el tratamiento indicado. </w:t>
            </w:r>
          </w:p>
          <w:p w:rsidRPr="005F64F8" w:rsidR="005F64F8" w:rsidP="005F64F8" w:rsidRDefault="005F64F8" w14:paraId="3C7E0B7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el medicamento cuando corresponda. </w:t>
            </w:r>
          </w:p>
          <w:p w:rsidRPr="005F64F8" w:rsidR="005F64F8" w:rsidP="005F64F8" w:rsidRDefault="005F64F8" w14:paraId="4A8A073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las indicaciones registradas.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2C433A39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48384B06" w14:textId="12F83163">
      <w:pPr>
        <w:spacing w:before="0" w:after="0" w:line="240" w:lineRule="auto"/>
        <w:jc w:val="left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34AAB722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32A31007" w14:textId="77777777">
            <w:pPr>
              <w:spacing w:before="0" w:after="0" w:line="240" w:lineRule="auto"/>
              <w:jc w:val="center"/>
              <w:textAlignment w:val="baseline"/>
              <w:divId w:val="822745387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HU-18 — Asociar tratamientos al historial clínico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3E9D0C65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4405DFC" w14:textId="77777777">
            <w:pPr>
              <w:numPr>
                <w:ilvl w:val="0"/>
                <w:numId w:val="36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proofErr w:type="gram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 asociar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los tratamientos realizados al historial clínico,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mantener un registro completo de la atención de la mascota.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4623CB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47C07D8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3A852C42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29F162CC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C67F95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2BD622A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entre Tratamiento e Historial. </w:t>
            </w:r>
          </w:p>
          <w:p w:rsidRPr="005F64F8" w:rsidR="005F64F8" w:rsidP="005F64F8" w:rsidRDefault="005F64F8" w14:paraId="50FD220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Modificar modelo de datos. </w:t>
            </w:r>
          </w:p>
          <w:p w:rsidRPr="005F64F8" w:rsidR="005F64F8" w:rsidP="005F64F8" w:rsidRDefault="005F64F8" w14:paraId="1A0F8F4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asociación. </w:t>
            </w:r>
          </w:p>
          <w:p w:rsidRPr="005F64F8" w:rsidR="005F64F8" w:rsidP="005F64F8" w:rsidRDefault="005F64F8" w14:paraId="61F8991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registros. </w:t>
            </w:r>
          </w:p>
          <w:p w:rsidRPr="005F64F8" w:rsidR="005F64F8" w:rsidP="005F64F8" w:rsidRDefault="005F64F8" w14:paraId="191602B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tratamiento en historial. </w:t>
            </w:r>
          </w:p>
          <w:p w:rsidR="005F64F8" w:rsidP="005F64F8" w:rsidRDefault="005F64F8" w14:paraId="7D3ADC2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7C71F30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  <w:tr w:rsidRPr="005F64F8" w:rsidR="005F64F8" w:rsidTr="005F64F8" w14:paraId="58585F9B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1FFBC3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6AE4547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seleccionarse una mascota. </w:t>
            </w:r>
          </w:p>
          <w:p w:rsidRPr="005F64F8" w:rsidR="005F64F8" w:rsidP="005F64F8" w:rsidRDefault="005F64F8" w14:paraId="5488FB7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existir un historial clínico. </w:t>
            </w:r>
          </w:p>
          <w:p w:rsidRPr="005F64F8" w:rsidR="005F64F8" w:rsidP="005F64F8" w:rsidRDefault="005F64F8" w14:paraId="26242B3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asociarse un tratamiento. </w:t>
            </w:r>
          </w:p>
          <w:p w:rsidRPr="005F64F8" w:rsidR="005F64F8" w:rsidP="005F64F8" w:rsidRDefault="005F64F8" w14:paraId="549BE50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tratamiento debe aparecer dentro del historial. </w:t>
            </w:r>
          </w:p>
          <w:p w:rsidRPr="005F64F8" w:rsidR="005F64F8" w:rsidP="005F64F8" w:rsidRDefault="005F64F8" w14:paraId="7BAD3E6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La información debe conservar la fecha correspondiente.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403F52CD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  <w:tr w:rsidRPr="005F64F8" w:rsidR="005F64F8" w:rsidTr="005F64F8" w14:paraId="53264AE0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5158B50B" w14:textId="221DF6C7">
            <w:pPr>
              <w:spacing w:before="0" w:after="0" w:line="240" w:lineRule="auto"/>
              <w:jc w:val="center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HU-19 — Generar reporte de consultas realizadas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7498F2B9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F135215" w14:textId="77777777">
            <w:pPr>
              <w:numPr>
                <w:ilvl w:val="0"/>
                <w:numId w:val="37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Como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administrador o personal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generar un reporte de las consultas realizadas,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proofErr w:type="gram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conocer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y revisar las atenciones realizadas.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340E04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0AE7AB0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7624F393" w14:textId="77777777">
        <w:trPr>
          <w:trHeight w:val="285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2AA4927A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694221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7BEDC3E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reportes. </w:t>
            </w:r>
          </w:p>
          <w:p w:rsidRPr="005F64F8" w:rsidR="005F64F8" w:rsidP="005F64F8" w:rsidRDefault="005F64F8" w14:paraId="6B8110B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datos. </w:t>
            </w:r>
          </w:p>
          <w:p w:rsidRPr="005F64F8" w:rsidR="005F64F8" w:rsidP="005F64F8" w:rsidRDefault="005F64F8" w14:paraId="516B254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filtros. </w:t>
            </w:r>
          </w:p>
          <w:p w:rsidRPr="005F64F8" w:rsidR="005F64F8" w:rsidP="005F64F8" w:rsidRDefault="005F64F8" w14:paraId="1682FFA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Generar estructura del reporte. </w:t>
            </w:r>
          </w:p>
          <w:p w:rsidRPr="005F64F8" w:rsidR="005F64F8" w:rsidP="005F64F8" w:rsidRDefault="005F64F8" w14:paraId="3A97374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resultados. </w:t>
            </w:r>
          </w:p>
          <w:p w:rsidRPr="005F64F8" w:rsidR="005F64F8" w:rsidP="005F64F8" w:rsidRDefault="005F64F8" w14:paraId="562FCDA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02F117A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45F9707D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2A1380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7DF03FF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obtener las consultas registradas. </w:t>
            </w:r>
          </w:p>
          <w:p w:rsidRPr="005F64F8" w:rsidR="005F64F8" w:rsidP="005F64F8" w:rsidRDefault="005F64F8" w14:paraId="04D38AA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fecha de cada consulta. </w:t>
            </w:r>
          </w:p>
          <w:p w:rsidRPr="005F64F8" w:rsidR="005F64F8" w:rsidP="005F64F8" w:rsidRDefault="005F64F8" w14:paraId="427B0CF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mascota atendida. </w:t>
            </w:r>
          </w:p>
          <w:p w:rsidRPr="005F64F8" w:rsidR="005F64F8" w:rsidP="005F64F8" w:rsidRDefault="005F64F8" w14:paraId="05AE74C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información básica de la atención. </w:t>
            </w:r>
          </w:p>
          <w:p w:rsidRPr="005F64F8" w:rsidR="005F64F8" w:rsidP="005F64F8" w:rsidRDefault="005F64F8" w14:paraId="10C367A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reporte debe poder visualizarse correctamente.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36BB48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7C59B62F" w14:textId="38E9B1BB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p w:rsidRPr="005F64F8" w:rsidR="005F64F8" w:rsidP="005F64F8" w:rsidRDefault="005F64F8" w14:paraId="28D59A92" w14:textId="77777777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11F4E45F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18AF2396" w14:textId="77777777">
            <w:pPr>
              <w:spacing w:before="0" w:after="0" w:line="240" w:lineRule="auto"/>
              <w:jc w:val="center"/>
              <w:textAlignment w:val="baseline"/>
              <w:divId w:val="1136144794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HU-20 — Consultar cantidad de pacientes atendidos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775F2A28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AE9D0CC" w14:textId="77777777">
            <w:pPr>
              <w:numPr>
                <w:ilvl w:val="0"/>
                <w:numId w:val="38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administrador,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proofErr w:type="gram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 consultar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la cantidad de pacientes atendidos,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conocer el número de atenciones realizadas en el sistema.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76FC1C7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40DCF2E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61855776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8E1411C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48B9D5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4B1F3DF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conteo. </w:t>
            </w:r>
          </w:p>
          <w:p w:rsidRPr="005F64F8" w:rsidR="005F64F8" w:rsidP="005F64F8" w:rsidRDefault="005F64F8" w14:paraId="0897F04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filtros por periodo. </w:t>
            </w:r>
          </w:p>
          <w:p w:rsidRPr="005F64F8" w:rsidR="005F64F8" w:rsidP="005F64F8" w:rsidRDefault="005F64F8" w14:paraId="47EA010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resultados. </w:t>
            </w:r>
          </w:p>
          <w:p w:rsidRPr="005F64F8" w:rsidR="005F64F8" w:rsidP="005F64F8" w:rsidRDefault="005F64F8" w14:paraId="7736419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cantidad de pacientes. </w:t>
            </w:r>
          </w:p>
          <w:p w:rsidRPr="005F64F8" w:rsidR="005F64F8" w:rsidP="005F64F8" w:rsidRDefault="005F64F8" w14:paraId="777EDB6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58B2E19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2304147B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379428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6DF9134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contar las mascotas atendidas. </w:t>
            </w:r>
          </w:p>
          <w:p w:rsidRPr="005F64F8" w:rsidR="005F64F8" w:rsidP="005F64F8" w:rsidRDefault="005F64F8" w14:paraId="0765380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cantidad obtenida. </w:t>
            </w:r>
          </w:p>
          <w:p w:rsidRPr="005F64F8" w:rsidR="005F64F8" w:rsidP="005F64F8" w:rsidRDefault="005F64F8" w14:paraId="5124197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La información debe corresponder a los registros existentes. </w:t>
            </w:r>
          </w:p>
          <w:p w:rsidRPr="005F64F8" w:rsidR="005F64F8" w:rsidP="005F64F8" w:rsidRDefault="005F64F8" w14:paraId="70F20D1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consultarse según el periodo seleccionado cuando corresponda.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10EE5A1F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102CD3BB" w14:textId="064C51C5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3BA715B5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22C35BD7" w14:textId="77777777">
            <w:pPr>
              <w:spacing w:before="0" w:after="0" w:line="240" w:lineRule="auto"/>
              <w:jc w:val="center"/>
              <w:textAlignment w:val="baseline"/>
              <w:divId w:val="1301810662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HU-21 — Obtener información sobre vacunas registradas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770960EA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3F888FD" w14:textId="77777777">
            <w:pPr>
              <w:numPr>
                <w:ilvl w:val="0"/>
                <w:numId w:val="39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propietario o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quiero 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consultar las vacunas registradas de una </w:t>
            </w:r>
            <w:proofErr w:type="gramStart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>mascota,   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conocer su historial de vacunación..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0AC094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22ECF1E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6A3F483B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DD7F914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17B48B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1A13CC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modelo Vacuna si corresponde. </w:t>
            </w:r>
          </w:p>
          <w:p w:rsidRPr="005F64F8" w:rsidR="005F64F8" w:rsidP="005F64F8" w:rsidRDefault="005F64F8" w14:paraId="71A606F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relación con Mascota. </w:t>
            </w:r>
          </w:p>
          <w:p w:rsidRPr="005F64F8" w:rsidR="005F64F8" w:rsidP="005F64F8" w:rsidRDefault="005F64F8" w14:paraId="09654B8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consulta. </w:t>
            </w:r>
          </w:p>
          <w:p w:rsidRPr="005F64F8" w:rsidR="005F64F8" w:rsidP="005F64F8" w:rsidRDefault="005F64F8" w14:paraId="0E0F5D2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vacunas. </w:t>
            </w:r>
          </w:p>
          <w:p w:rsidRPr="005F64F8" w:rsidR="005F64F8" w:rsidP="005F64F8" w:rsidRDefault="005F64F8" w14:paraId="7E7646B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resultados. </w:t>
            </w:r>
          </w:p>
          <w:p w:rsidRPr="005F64F8" w:rsidR="005F64F8" w:rsidP="005F64F8" w:rsidRDefault="005F64F8" w14:paraId="1A848DC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</w:tc>
      </w:tr>
      <w:tr w:rsidRPr="005F64F8" w:rsidR="005F64F8" w:rsidTr="005F64F8" w14:paraId="2880E228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8C2E9D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0891678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seleccionarse una mascota. </w:t>
            </w:r>
          </w:p>
          <w:p w:rsidRPr="005F64F8" w:rsidR="005F64F8" w:rsidP="005F64F8" w:rsidRDefault="005F64F8" w14:paraId="4D3D3CA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las vacunas registradas. </w:t>
            </w:r>
          </w:p>
          <w:p w:rsidRPr="005F64F8" w:rsidR="005F64F8" w:rsidP="005F64F8" w:rsidRDefault="005F64F8" w14:paraId="414D66C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fecha de aplicación. </w:t>
            </w:r>
          </w:p>
          <w:p w:rsidRPr="005F64F8" w:rsidR="005F64F8" w:rsidP="005F64F8" w:rsidRDefault="005F64F8" w14:paraId="516CC76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el nombre de la vacuna. </w:t>
            </w:r>
          </w:p>
          <w:p w:rsidRPr="005F64F8" w:rsidR="005F64F8" w:rsidP="005F64F8" w:rsidRDefault="005F64F8" w14:paraId="552A452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Si no existen vacunas, debe mostrar un mensaje.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1AB0237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6DE52629" w14:textId="2A6EC918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1850B9B2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0AF5F1FA" w14:textId="77777777">
            <w:pPr>
              <w:spacing w:before="0" w:after="0" w:line="240" w:lineRule="auto"/>
              <w:jc w:val="center"/>
              <w:textAlignment w:val="baseline"/>
              <w:divId w:val="1938559816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HU-22 — Consultar reporte de tratamientos realizados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7797536C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BF0AC24" w14:textId="77777777">
            <w:pPr>
              <w:numPr>
                <w:ilvl w:val="0"/>
                <w:numId w:val="40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administrador o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proofErr w:type="gram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 consultar</w:t>
            </w:r>
            <w:proofErr w:type="gramEnd"/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un reporte de tratamientos realizados,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revisar los tratamientos registrados en el sistema.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0B08D00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6C2236A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0AFE0095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03683D44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10303E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7BB8FF6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pantalla de reportes. </w:t>
            </w:r>
          </w:p>
          <w:p w:rsidRPr="005F64F8" w:rsidR="005F64F8" w:rsidP="005F64F8" w:rsidRDefault="005F64F8" w14:paraId="032B918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 de tratamientos. </w:t>
            </w:r>
          </w:p>
          <w:p w:rsidRPr="005F64F8" w:rsidR="005F64F8" w:rsidP="005F64F8" w:rsidRDefault="005F64F8" w14:paraId="397B946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filtros. </w:t>
            </w:r>
          </w:p>
          <w:p w:rsidRPr="005F64F8" w:rsidR="005F64F8" w:rsidP="005F64F8" w:rsidRDefault="005F64F8" w14:paraId="54FA215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Mostrar resultados. </w:t>
            </w:r>
          </w:p>
          <w:p w:rsidRPr="005F64F8" w:rsidR="005F64F8" w:rsidP="005F64F8" w:rsidRDefault="005F64F8" w14:paraId="1ADF091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información. </w:t>
            </w:r>
          </w:p>
          <w:p w:rsidRPr="005F64F8" w:rsidR="005F64F8" w:rsidP="005F64F8" w:rsidRDefault="005F64F8" w14:paraId="796C671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4EBB858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2040392C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D690F9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2892924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los tratamientos registrados. </w:t>
            </w:r>
          </w:p>
          <w:p w:rsidRPr="005F64F8" w:rsidR="005F64F8" w:rsidP="005F64F8" w:rsidRDefault="005F64F8" w14:paraId="72FC36D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mascota correspondiente. </w:t>
            </w:r>
          </w:p>
          <w:p w:rsidRPr="005F64F8" w:rsidR="005F64F8" w:rsidP="005F64F8" w:rsidRDefault="005F64F8" w14:paraId="50D1FF5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 fecha. </w:t>
            </w:r>
          </w:p>
          <w:p w:rsidRPr="005F64F8" w:rsidR="005F64F8" w:rsidP="005F64F8" w:rsidRDefault="005F64F8" w14:paraId="233CE5C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el tratamiento realizado. </w:t>
            </w:r>
          </w:p>
          <w:p w:rsidRPr="005F64F8" w:rsidR="005F64F8" w:rsidP="005F64F8" w:rsidRDefault="005F64F8" w14:paraId="7248AA5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La información debe corresponder a los registros existentes.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68BC70CC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Pr="005F64F8" w:rsidR="005F64F8" w:rsidP="005F64F8" w:rsidRDefault="005F64F8" w14:paraId="155F3707" w14:textId="6652ACB6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18D1FEFF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00CECE6E" w14:textId="77777777">
            <w:pPr>
              <w:spacing w:before="0" w:after="0" w:line="240" w:lineRule="auto"/>
              <w:jc w:val="center"/>
              <w:textAlignment w:val="baseline"/>
              <w:divId w:val="1446198439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HU-23 — Seleccionar periodo de tiempo para reportes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2F2C638E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4B30367B" w14:textId="77777777">
            <w:pPr>
              <w:numPr>
                <w:ilvl w:val="0"/>
                <w:numId w:val="41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administrador,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seleccionar un periodo de tiempo,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reportes correspondientes a determinadas fechas.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13A6FAB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Alta </w:t>
            </w:r>
          </w:p>
          <w:p w:rsidRPr="005F64F8" w:rsidR="005F64F8" w:rsidP="005F64F8" w:rsidRDefault="005F64F8" w14:paraId="07ED218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3 </w:t>
            </w:r>
          </w:p>
        </w:tc>
      </w:tr>
      <w:tr w:rsidRPr="005F64F8" w:rsidR="005F64F8" w:rsidTr="005F64F8" w14:paraId="1F811F3B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54F40FCF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20F4E25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035A20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controles de fecha. </w:t>
            </w:r>
          </w:p>
          <w:p w:rsidRPr="005F64F8" w:rsidR="005F64F8" w:rsidP="005F64F8" w:rsidRDefault="005F64F8" w14:paraId="7495D668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selección de periodo. </w:t>
            </w:r>
          </w:p>
          <w:p w:rsidRPr="005F64F8" w:rsidR="005F64F8" w:rsidP="005F64F8" w:rsidRDefault="005F64F8" w14:paraId="334F5B4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Validar fechas. </w:t>
            </w:r>
          </w:p>
          <w:p w:rsidRPr="005F64F8" w:rsidR="005F64F8" w:rsidP="005F64F8" w:rsidRDefault="005F64F8" w14:paraId="066C8FA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filtros para consultas. </w:t>
            </w:r>
          </w:p>
          <w:p w:rsidRPr="005F64F8" w:rsidR="005F64F8" w:rsidP="005F64F8" w:rsidRDefault="005F64F8" w14:paraId="0DD0A922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Integrar filtros con reportes. </w:t>
            </w:r>
          </w:p>
          <w:p w:rsidRPr="005F64F8" w:rsidR="005F64F8" w:rsidP="005F64F8" w:rsidRDefault="005F64F8" w14:paraId="18F52331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0F53DE3A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01EC46AD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3797CAD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554D5A9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usuario debe poder seleccionar una fecha inicial. </w:t>
            </w:r>
          </w:p>
          <w:p w:rsidRPr="005F64F8" w:rsidR="005F64F8" w:rsidP="005F64F8" w:rsidRDefault="005F64F8" w14:paraId="139A484D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poder seleccionar una fecha final. </w:t>
            </w:r>
          </w:p>
          <w:p w:rsidRPr="005F64F8" w:rsidR="005F64F8" w:rsidP="005F64F8" w:rsidRDefault="005F64F8" w14:paraId="20D470D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La fecha inicial no debe ser posterior a la fecha final. </w:t>
            </w:r>
          </w:p>
          <w:p w:rsidRPr="005F64F8" w:rsidR="005F64F8" w:rsidP="005F64F8" w:rsidRDefault="005F64F8" w14:paraId="10F9AACB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mostrar información correspondiente al periodo seleccionado. </w:t>
            </w:r>
          </w:p>
          <w:p w:rsidRPr="005F64F8" w:rsidR="005F64F8" w:rsidP="005F64F8" w:rsidRDefault="005F64F8" w14:paraId="5519FA8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Si no existen datos, debe mostrar un mensaje.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60ADADAA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="005F64F8" w:rsidP="005F64F8" w:rsidRDefault="005F64F8" w14:paraId="68338A86" w14:textId="1184BB0B">
      <w:pPr>
        <w:spacing w:before="0" w:after="0" w:line="240" w:lineRule="auto"/>
        <w:ind w:left="255"/>
        <w:textAlignment w:val="baseline"/>
        <w:rPr>
          <w:rFonts w:ascii="Times New Roman" w:hAnsi="Times New Roman"/>
          <w:color w:val="000000"/>
          <w:sz w:val="24"/>
          <w:bdr w:val="none" w:color="auto" w:sz="0" w:space="0" w:frame="1"/>
          <w:shd w:val="clear" w:color="auto" w:fill="606060"/>
          <w:lang w:val="es-BO" w:eastAsia="es-BO"/>
        </w:rPr>
      </w:pPr>
    </w:p>
    <w:p w:rsidRPr="005F64F8" w:rsidR="005F64F8" w:rsidP="005F64F8" w:rsidRDefault="005F64F8" w14:paraId="237BE9B1" w14:textId="77777777">
      <w:pPr>
        <w:spacing w:before="0" w:after="0" w:line="240" w:lineRule="auto"/>
        <w:ind w:left="255"/>
        <w:textAlignment w:val="baseline"/>
        <w:rPr>
          <w:rFonts w:ascii="Segoe UI" w:hAnsi="Segoe UI" w:cs="Segoe UI"/>
          <w:color w:val="000000"/>
          <w:sz w:val="18"/>
          <w:szCs w:val="18"/>
          <w:lang w:val="es-BO" w:eastAsia="es-BO"/>
        </w:rPr>
      </w:pP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690"/>
      </w:tblGrid>
      <w:tr w:rsidRPr="005F64F8" w:rsidR="005F64F8" w:rsidTr="005F64F8" w14:paraId="2DC7445A" w14:textId="77777777">
        <w:trPr>
          <w:trHeight w:val="390"/>
        </w:trPr>
        <w:tc>
          <w:tcPr>
            <w:tcW w:w="90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D7D31"/>
            <w:hideMark/>
          </w:tcPr>
          <w:p w:rsidRPr="005F64F8" w:rsidR="005F64F8" w:rsidP="005F64F8" w:rsidRDefault="005F64F8" w14:paraId="1C561744" w14:textId="77777777">
            <w:pPr>
              <w:spacing w:before="0" w:after="0" w:line="240" w:lineRule="auto"/>
              <w:jc w:val="center"/>
              <w:textAlignment w:val="baseline"/>
              <w:divId w:val="183129826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Calibri" w:hAnsi="Calibri" w:cs="Calibri"/>
                <w:b/>
                <w:bCs/>
                <w:color w:val="000000"/>
                <w:szCs w:val="22"/>
                <w:lang w:val="es-BO" w:eastAsia="es-BO"/>
              </w:rPr>
              <w:t>HU-24 — Generar reportes clínicos globales de mascotas</w:t>
            </w:r>
            <w:r w:rsidRPr="005F64F8">
              <w:rPr>
                <w:rFonts w:ascii="Calibri" w:hAnsi="Calibri" w:cs="Calibri"/>
                <w:color w:val="000000"/>
                <w:szCs w:val="22"/>
                <w:lang w:val="es-BO" w:eastAsia="es-BO"/>
              </w:rPr>
              <w:t> </w:t>
            </w:r>
          </w:p>
        </w:tc>
      </w:tr>
      <w:tr w:rsidRPr="005F64F8" w:rsidR="005F64F8" w:rsidTr="005F64F8" w14:paraId="408471B7" w14:textId="77777777">
        <w:trPr>
          <w:trHeight w:val="780"/>
        </w:trPr>
        <w:tc>
          <w:tcPr>
            <w:tcW w:w="535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5095F075" w14:textId="77777777">
            <w:pPr>
              <w:numPr>
                <w:ilvl w:val="0"/>
                <w:numId w:val="42"/>
              </w:numPr>
              <w:spacing w:before="0" w:after="0" w:line="240" w:lineRule="auto"/>
              <w:ind w:left="1080" w:firstLine="0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Como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administrador o veterinario,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quiero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generar reportes clínicos globales de las mascotas, 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br/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para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consultar información general sobre las atenciones y antecedentes registrados. </w:t>
            </w:r>
          </w:p>
        </w:tc>
        <w:tc>
          <w:tcPr>
            <w:tcW w:w="36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336A87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Prioridad: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Media </w:t>
            </w:r>
          </w:p>
          <w:p w:rsidRPr="005F64F8" w:rsidR="005F64F8" w:rsidP="005F64F8" w:rsidRDefault="005F64F8" w14:paraId="02E9057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•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Story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 xml:space="preserve"> </w:t>
            </w:r>
            <w:proofErr w:type="spellStart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Points</w:t>
            </w:r>
            <w:proofErr w:type="spellEnd"/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: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 5 </w:t>
            </w:r>
          </w:p>
        </w:tc>
      </w:tr>
      <w:tr w:rsidRPr="005F64F8" w:rsidR="005F64F8" w:rsidTr="005F64F8" w14:paraId="79526A17" w14:textId="77777777">
        <w:trPr>
          <w:trHeight w:val="290"/>
        </w:trPr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340B4323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sz w:val="24"/>
                <w:lang w:val="es-BO" w:eastAsia="es-BO"/>
              </w:rPr>
            </w:pPr>
          </w:p>
        </w:tc>
        <w:tc>
          <w:tcPr>
            <w:tcW w:w="367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2F1B756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• Tareas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4B73A22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módulo de reportes. </w:t>
            </w:r>
          </w:p>
          <w:p w:rsidRPr="005F64F8" w:rsidR="005F64F8" w:rsidP="005F64F8" w:rsidRDefault="005F64F8" w14:paraId="2E213CD7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Crear consultas de información clínica. </w:t>
            </w:r>
          </w:p>
          <w:p w:rsidRPr="005F64F8" w:rsidR="005F64F8" w:rsidP="005F64F8" w:rsidRDefault="005F64F8" w14:paraId="4C27C930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Integrar información de mascotas. </w:t>
            </w:r>
          </w:p>
          <w:p w:rsidRPr="005F64F8" w:rsidR="005F64F8" w:rsidP="005F64F8" w:rsidRDefault="005F64F8" w14:paraId="2D5E226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Integrar historial y tratamientos. </w:t>
            </w:r>
          </w:p>
          <w:p w:rsidRPr="005F64F8" w:rsidR="005F64F8" w:rsidP="005F64F8" w:rsidRDefault="005F64F8" w14:paraId="0F5AE62C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Implementar filtros. </w:t>
            </w:r>
          </w:p>
          <w:p w:rsidRPr="005F64F8" w:rsidR="005F64F8" w:rsidP="005F64F8" w:rsidRDefault="005F64F8" w14:paraId="2D3CD92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Diseñar presentación del reporte. </w:t>
            </w:r>
          </w:p>
          <w:p w:rsidRPr="005F64F8" w:rsidR="005F64F8" w:rsidP="005F64F8" w:rsidRDefault="005F64F8" w14:paraId="1263D60F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Realizar pruebas. </w:t>
            </w:r>
          </w:p>
          <w:p w:rsidRPr="005F64F8" w:rsidR="005F64F8" w:rsidP="005F64F8" w:rsidRDefault="005F64F8" w14:paraId="1B17C0F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</w:tc>
      </w:tr>
      <w:tr w:rsidRPr="005F64F8" w:rsidR="005F64F8" w:rsidTr="005F64F8" w14:paraId="7DFFE747" w14:textId="77777777">
        <w:trPr>
          <w:trHeight w:val="945"/>
        </w:trPr>
        <w:tc>
          <w:tcPr>
            <w:tcW w:w="53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7CAAC"/>
            <w:hideMark/>
          </w:tcPr>
          <w:p w:rsidRPr="005F64F8" w:rsidR="005F64F8" w:rsidP="005F64F8" w:rsidRDefault="005F64F8" w14:paraId="69BCF48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 xml:space="preserve">• </w:t>
            </w:r>
            <w:r w:rsidRPr="005F64F8">
              <w:rPr>
                <w:rFonts w:ascii="Times New Roman" w:hAnsi="Times New Roman"/>
                <w:b/>
                <w:bCs/>
                <w:sz w:val="24"/>
                <w:lang w:val="es-BO" w:eastAsia="es-BO"/>
              </w:rPr>
              <w:t>Criterios de aceptación</w:t>
            </w: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 </w:t>
            </w:r>
          </w:p>
          <w:p w:rsidRPr="005F64F8" w:rsidR="005F64F8" w:rsidP="005F64F8" w:rsidRDefault="005F64F8" w14:paraId="10FEE3B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sistema debe permitir consultar información de diferentes mascotas. </w:t>
            </w:r>
          </w:p>
          <w:p w:rsidRPr="005F64F8" w:rsidR="005F64F8" w:rsidP="005F64F8" w:rsidRDefault="005F64F8" w14:paraId="1D72040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información clínica registrada. </w:t>
            </w:r>
          </w:p>
          <w:p w:rsidRPr="005F64F8" w:rsidR="005F64F8" w:rsidP="005F64F8" w:rsidRDefault="005F64F8" w14:paraId="3A112449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las atenciones realizadas. </w:t>
            </w:r>
          </w:p>
          <w:p w:rsidRPr="005F64F8" w:rsidR="005F64F8" w:rsidP="005F64F8" w:rsidRDefault="005F64F8" w14:paraId="3EA9D0A6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mostrar tratamientos registrados. </w:t>
            </w:r>
          </w:p>
          <w:p w:rsidRPr="005F64F8" w:rsidR="005F64F8" w:rsidP="005F64F8" w:rsidRDefault="005F64F8" w14:paraId="13B638C3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Debe permitir aplicar filtros cuando corresponda. </w:t>
            </w:r>
          </w:p>
          <w:p w:rsidRPr="005F64F8" w:rsidR="005F64F8" w:rsidP="005F64F8" w:rsidRDefault="005F64F8" w14:paraId="50AC5D1E" w14:textId="77777777">
            <w:pPr>
              <w:spacing w:before="0" w:beforeAutospacing="1" w:after="0" w:afterAutospacing="1" w:line="240" w:lineRule="auto"/>
              <w:jc w:val="left"/>
              <w:textAlignment w:val="baseline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  <w:r w:rsidRPr="005F64F8">
              <w:rPr>
                <w:rFonts w:ascii="Times New Roman" w:hAnsi="Times New Roman"/>
                <w:sz w:val="24"/>
                <w:lang w:val="es-BO" w:eastAsia="es-BO"/>
              </w:rPr>
              <w:t>• El reporte debe mostrar información clara y organizada.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5F64F8" w:rsidR="005F64F8" w:rsidP="005F64F8" w:rsidRDefault="005F64F8" w14:paraId="7F7D1E4A" w14:textId="77777777">
            <w:pPr>
              <w:spacing w:before="0" w:after="0" w:line="240" w:lineRule="auto"/>
              <w:jc w:val="left"/>
              <w:rPr>
                <w:rFonts w:ascii="Times New Roman" w:hAnsi="Times New Roman"/>
                <w:color w:val="000000"/>
                <w:sz w:val="24"/>
                <w:lang w:val="es-BO" w:eastAsia="es-BO"/>
              </w:rPr>
            </w:pPr>
          </w:p>
        </w:tc>
      </w:tr>
    </w:tbl>
    <w:p w:rsidR="00A1764F" w:rsidP="00A1764F" w:rsidRDefault="00A1764F" w14:paraId="29651E51" w14:textId="77777777"/>
    <w:p w:rsidR="0028791E" w:rsidP="0028791E" w:rsidRDefault="0028791E" w14:paraId="2F3F244A" w14:textId="44373520">
      <w:pPr>
        <w:pStyle w:val="Ttulo1"/>
      </w:pPr>
      <w:bookmarkStart w:name="_Toc241083411" w:id="8"/>
      <w:r>
        <w:t>ESQUEMA DE PRIORIZACION XP Y ALCANCE</w:t>
      </w:r>
      <w:bookmarkEnd w:id="8"/>
    </w:p>
    <w:p w:rsidR="0028791E" w:rsidP="0028791E" w:rsidRDefault="0028791E" w14:paraId="4A1A5020" w14:textId="77777777">
      <w:r>
        <w:t>●</w:t>
      </w:r>
      <w:r>
        <w:tab/>
      </w:r>
      <w:r>
        <w:t>P1 - Esenciales (MVP): Módulos operativos básicos manejados por el recepcionista y administrador (Propietarios, Mascotas, Citas).</w:t>
      </w:r>
    </w:p>
    <w:p w:rsidR="0028791E" w:rsidP="0028791E" w:rsidRDefault="0028791E" w14:paraId="6E80C233" w14:textId="77777777">
      <w:r>
        <w:t>●</w:t>
      </w:r>
      <w:r>
        <w:tab/>
      </w:r>
      <w:r>
        <w:t>P2 - Importantes: Módulos clínicos exclusivos para el médico veterinario (Historiales, Controles, Desparasitaciones, Tratamientos).</w:t>
      </w:r>
    </w:p>
    <w:p w:rsidR="0028791E" w:rsidP="0028791E" w:rsidRDefault="0028791E" w14:paraId="6888570B" w14:textId="5CA711EA">
      <w:r>
        <w:t>●</w:t>
      </w:r>
      <w:r>
        <w:tab/>
      </w:r>
      <w:r>
        <w:t>P3 - Deseables: Módulos analíticos y reportes globales para la administración de la clínica.</w:t>
      </w:r>
    </w:p>
    <w:p w:rsidR="0028791E" w:rsidP="0028791E" w:rsidRDefault="0028791E" w14:paraId="62380165" w14:textId="77777777"/>
    <w:p w:rsidRPr="0028791E" w:rsidR="0028791E" w:rsidP="0028791E" w:rsidRDefault="0028791E" w14:paraId="5191C644" w14:textId="77777777"/>
    <w:sectPr w:rsidRPr="0028791E" w:rsidR="0028791E" w:rsidSect="0099237E">
      <w:headerReference w:type="default" r:id="rId13"/>
      <w:pgSz w:w="12240" w:h="15840" w:orient="portrait" w:code="1"/>
      <w:pgMar w:top="1134" w:right="1418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6090" w:rsidP="00D9360A" w:rsidRDefault="00936090" w14:paraId="4625E4BF" w14:textId="77777777">
      <w:r>
        <w:separator/>
      </w:r>
    </w:p>
  </w:endnote>
  <w:endnote w:type="continuationSeparator" w:id="0">
    <w:p w:rsidR="00936090" w:rsidP="00D9360A" w:rsidRDefault="00936090" w14:paraId="4C9D5F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6090" w:rsidP="00D9360A" w:rsidRDefault="00936090" w14:paraId="51069D62" w14:textId="77777777">
      <w:r>
        <w:separator/>
      </w:r>
    </w:p>
  </w:footnote>
  <w:footnote w:type="continuationSeparator" w:id="0">
    <w:p w:rsidR="00936090" w:rsidP="00D9360A" w:rsidRDefault="00936090" w14:paraId="31601EC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2618" w:rsidP="00B50539" w:rsidRDefault="00F32618" w14:paraId="5BA5B222" w14:textId="209943F1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39146"/>
      <w:docPartObj>
        <w:docPartGallery w:val="Page Numbers (Top of Page)"/>
        <w:docPartUnique/>
      </w:docPartObj>
    </w:sdtPr>
    <w:sdtContent>
      <w:p w:rsidR="00F32618" w:rsidRDefault="00F32618" w14:paraId="5A69AAE9" w14:textId="49A61D8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:rsidR="00F32618" w:rsidP="00B50539" w:rsidRDefault="00F32618" w14:paraId="56A2CB71" w14:textId="7817D52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037E"/>
    <w:multiLevelType w:val="multilevel"/>
    <w:tmpl w:val="36D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45314E7"/>
    <w:multiLevelType w:val="multilevel"/>
    <w:tmpl w:val="3E88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4D47290"/>
    <w:multiLevelType w:val="hybridMultilevel"/>
    <w:tmpl w:val="968E5D3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335157"/>
    <w:multiLevelType w:val="multilevel"/>
    <w:tmpl w:val="5D6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B5855FC"/>
    <w:multiLevelType w:val="multilevel"/>
    <w:tmpl w:val="F94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FB96AC9"/>
    <w:multiLevelType w:val="multilevel"/>
    <w:tmpl w:val="F83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51D20E6"/>
    <w:multiLevelType w:val="multilevel"/>
    <w:tmpl w:val="AE5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7183681"/>
    <w:multiLevelType w:val="multilevel"/>
    <w:tmpl w:val="830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82E45E6"/>
    <w:multiLevelType w:val="multilevel"/>
    <w:tmpl w:val="AD1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8C75302"/>
    <w:multiLevelType w:val="multilevel"/>
    <w:tmpl w:val="5E0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9476890"/>
    <w:multiLevelType w:val="multilevel"/>
    <w:tmpl w:val="3C6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B216800"/>
    <w:multiLevelType w:val="multilevel"/>
    <w:tmpl w:val="382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4C6666A"/>
    <w:multiLevelType w:val="multilevel"/>
    <w:tmpl w:val="8D5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5C24377"/>
    <w:multiLevelType w:val="multilevel"/>
    <w:tmpl w:val="D78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876796F"/>
    <w:multiLevelType w:val="multilevel"/>
    <w:tmpl w:val="C53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A6B0494"/>
    <w:multiLevelType w:val="multilevel"/>
    <w:tmpl w:val="AD0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03F0CA1"/>
    <w:multiLevelType w:val="multilevel"/>
    <w:tmpl w:val="571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2BC1040"/>
    <w:multiLevelType w:val="multilevel"/>
    <w:tmpl w:val="3E6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63253C1"/>
    <w:multiLevelType w:val="multilevel"/>
    <w:tmpl w:val="BCB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AC60BC9"/>
    <w:multiLevelType w:val="multilevel"/>
    <w:tmpl w:val="95B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8386110"/>
    <w:multiLevelType w:val="multilevel"/>
    <w:tmpl w:val="D57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85C450D"/>
    <w:multiLevelType w:val="multilevel"/>
    <w:tmpl w:val="AE7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03E1DAA"/>
    <w:multiLevelType w:val="multilevel"/>
    <w:tmpl w:val="752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0AD3111"/>
    <w:multiLevelType w:val="hybridMultilevel"/>
    <w:tmpl w:val="0EE856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43482"/>
    <w:multiLevelType w:val="multilevel"/>
    <w:tmpl w:val="4B3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2FF51FE"/>
    <w:multiLevelType w:val="multilevel"/>
    <w:tmpl w:val="8A8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3DA0684"/>
    <w:multiLevelType w:val="hybridMultilevel"/>
    <w:tmpl w:val="5466211E"/>
    <w:lvl w:ilvl="0" w:tplc="ECFE5FDE">
      <w:start w:val="1"/>
      <w:numFmt w:val="bullet"/>
      <w:lvlText w:val="•"/>
      <w:lvlJc w:val="left"/>
      <w:pPr>
        <w:ind w:left="420" w:hanging="260"/>
      </w:pPr>
    </w:lvl>
    <w:lvl w:ilvl="1" w:tplc="38BE6140">
      <w:numFmt w:val="decimal"/>
      <w:lvlText w:val=""/>
      <w:lvlJc w:val="left"/>
    </w:lvl>
    <w:lvl w:ilvl="2" w:tplc="37FAFE90">
      <w:numFmt w:val="decimal"/>
      <w:lvlText w:val=""/>
      <w:lvlJc w:val="left"/>
    </w:lvl>
    <w:lvl w:ilvl="3" w:tplc="8B3E477C">
      <w:numFmt w:val="decimal"/>
      <w:lvlText w:val=""/>
      <w:lvlJc w:val="left"/>
    </w:lvl>
    <w:lvl w:ilvl="4" w:tplc="B4B2A468">
      <w:numFmt w:val="decimal"/>
      <w:lvlText w:val=""/>
      <w:lvlJc w:val="left"/>
    </w:lvl>
    <w:lvl w:ilvl="5" w:tplc="D228CC4A">
      <w:numFmt w:val="decimal"/>
      <w:lvlText w:val=""/>
      <w:lvlJc w:val="left"/>
    </w:lvl>
    <w:lvl w:ilvl="6" w:tplc="BDF0144C">
      <w:numFmt w:val="decimal"/>
      <w:lvlText w:val=""/>
      <w:lvlJc w:val="left"/>
    </w:lvl>
    <w:lvl w:ilvl="7" w:tplc="2072F600">
      <w:numFmt w:val="decimal"/>
      <w:lvlText w:val=""/>
      <w:lvlJc w:val="left"/>
    </w:lvl>
    <w:lvl w:ilvl="8" w:tplc="1E305E7A">
      <w:numFmt w:val="decimal"/>
      <w:lvlText w:val=""/>
      <w:lvlJc w:val="left"/>
    </w:lvl>
  </w:abstractNum>
  <w:abstractNum w:abstractNumId="27" w15:restartNumberingAfterBreak="0">
    <w:nsid w:val="542B341E"/>
    <w:multiLevelType w:val="multilevel"/>
    <w:tmpl w:val="A8DEF70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89103F0"/>
    <w:multiLevelType w:val="hybridMultilevel"/>
    <w:tmpl w:val="6750D07E"/>
    <w:lvl w:ilvl="0" w:tplc="40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9" w15:restartNumberingAfterBreak="0">
    <w:nsid w:val="597D4E7A"/>
    <w:multiLevelType w:val="multilevel"/>
    <w:tmpl w:val="DA8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E88639E"/>
    <w:multiLevelType w:val="hybridMultilevel"/>
    <w:tmpl w:val="BE68139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1A120A7"/>
    <w:multiLevelType w:val="hybridMultilevel"/>
    <w:tmpl w:val="999C818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63B3531"/>
    <w:multiLevelType w:val="hybridMultilevel"/>
    <w:tmpl w:val="ABF8C9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A8A7823"/>
    <w:multiLevelType w:val="multilevel"/>
    <w:tmpl w:val="378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A8C44E6"/>
    <w:multiLevelType w:val="multilevel"/>
    <w:tmpl w:val="F1C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AD41C5B"/>
    <w:multiLevelType w:val="multilevel"/>
    <w:tmpl w:val="FEC4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0AE1A8C"/>
    <w:multiLevelType w:val="multilevel"/>
    <w:tmpl w:val="408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73195A4C"/>
    <w:multiLevelType w:val="multilevel"/>
    <w:tmpl w:val="D45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3722099"/>
    <w:multiLevelType w:val="multilevel"/>
    <w:tmpl w:val="6B0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79F51125"/>
    <w:multiLevelType w:val="multilevel"/>
    <w:tmpl w:val="CE3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DEE75A9"/>
    <w:multiLevelType w:val="hybridMultilevel"/>
    <w:tmpl w:val="3FB8DE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F4367A"/>
    <w:multiLevelType w:val="multilevel"/>
    <w:tmpl w:val="452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F9E3524"/>
    <w:multiLevelType w:val="multilevel"/>
    <w:tmpl w:val="E51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44180108">
    <w:abstractNumId w:val="27"/>
  </w:num>
  <w:num w:numId="2" w16cid:durableId="1929341826">
    <w:abstractNumId w:val="23"/>
  </w:num>
  <w:num w:numId="3" w16cid:durableId="1832401294">
    <w:abstractNumId w:val="2"/>
  </w:num>
  <w:num w:numId="4" w16cid:durableId="1159418749">
    <w:abstractNumId w:val="40"/>
  </w:num>
  <w:num w:numId="5" w16cid:durableId="1801074682">
    <w:abstractNumId w:val="30"/>
  </w:num>
  <w:num w:numId="6" w16cid:durableId="996147335">
    <w:abstractNumId w:val="32"/>
  </w:num>
  <w:num w:numId="7" w16cid:durableId="401945873">
    <w:abstractNumId w:val="31"/>
  </w:num>
  <w:num w:numId="8" w16cid:durableId="497816531">
    <w:abstractNumId w:val="26"/>
    <w:lvlOverride w:ilvl="0">
      <w:startOverride w:val="1"/>
    </w:lvlOverride>
  </w:num>
  <w:num w:numId="9" w16cid:durableId="1537426467">
    <w:abstractNumId w:val="37"/>
  </w:num>
  <w:num w:numId="10" w16cid:durableId="1091927092">
    <w:abstractNumId w:val="4"/>
  </w:num>
  <w:num w:numId="11" w16cid:durableId="706297599">
    <w:abstractNumId w:val="20"/>
  </w:num>
  <w:num w:numId="12" w16cid:durableId="1799689019">
    <w:abstractNumId w:val="13"/>
  </w:num>
  <w:num w:numId="13" w16cid:durableId="1725719975">
    <w:abstractNumId w:val="35"/>
  </w:num>
  <w:num w:numId="14" w16cid:durableId="182986773">
    <w:abstractNumId w:val="3"/>
  </w:num>
  <w:num w:numId="15" w16cid:durableId="1639384881">
    <w:abstractNumId w:val="14"/>
  </w:num>
  <w:num w:numId="16" w16cid:durableId="581569148">
    <w:abstractNumId w:val="42"/>
  </w:num>
  <w:num w:numId="17" w16cid:durableId="1755591157">
    <w:abstractNumId w:val="41"/>
  </w:num>
  <w:num w:numId="18" w16cid:durableId="1148205527">
    <w:abstractNumId w:val="22"/>
  </w:num>
  <w:num w:numId="19" w16cid:durableId="653871442">
    <w:abstractNumId w:val="17"/>
  </w:num>
  <w:num w:numId="20" w16cid:durableId="126551786">
    <w:abstractNumId w:val="25"/>
  </w:num>
  <w:num w:numId="21" w16cid:durableId="1889299910">
    <w:abstractNumId w:val="29"/>
  </w:num>
  <w:num w:numId="22" w16cid:durableId="248008989">
    <w:abstractNumId w:val="1"/>
  </w:num>
  <w:num w:numId="23" w16cid:durableId="238950173">
    <w:abstractNumId w:val="8"/>
  </w:num>
  <w:num w:numId="24" w16cid:durableId="1682390477">
    <w:abstractNumId w:val="18"/>
  </w:num>
  <w:num w:numId="25" w16cid:durableId="329867521">
    <w:abstractNumId w:val="9"/>
  </w:num>
  <w:num w:numId="26" w16cid:durableId="711881322">
    <w:abstractNumId w:val="11"/>
  </w:num>
  <w:num w:numId="27" w16cid:durableId="767391967">
    <w:abstractNumId w:val="6"/>
  </w:num>
  <w:num w:numId="28" w16cid:durableId="1630360394">
    <w:abstractNumId w:val="16"/>
  </w:num>
  <w:num w:numId="29" w16cid:durableId="1925338695">
    <w:abstractNumId w:val="33"/>
  </w:num>
  <w:num w:numId="30" w16cid:durableId="500238542">
    <w:abstractNumId w:val="0"/>
  </w:num>
  <w:num w:numId="31" w16cid:durableId="67043800">
    <w:abstractNumId w:val="19"/>
  </w:num>
  <w:num w:numId="32" w16cid:durableId="1509372915">
    <w:abstractNumId w:val="39"/>
  </w:num>
  <w:num w:numId="33" w16cid:durableId="945580393">
    <w:abstractNumId w:val="10"/>
  </w:num>
  <w:num w:numId="34" w16cid:durableId="770705653">
    <w:abstractNumId w:val="12"/>
  </w:num>
  <w:num w:numId="35" w16cid:durableId="1184049773">
    <w:abstractNumId w:val="36"/>
  </w:num>
  <w:num w:numId="36" w16cid:durableId="1656909826">
    <w:abstractNumId w:val="24"/>
  </w:num>
  <w:num w:numId="37" w16cid:durableId="1562523149">
    <w:abstractNumId w:val="38"/>
  </w:num>
  <w:num w:numId="38" w16cid:durableId="1440879334">
    <w:abstractNumId w:val="34"/>
  </w:num>
  <w:num w:numId="39" w16cid:durableId="772867390">
    <w:abstractNumId w:val="21"/>
  </w:num>
  <w:num w:numId="40" w16cid:durableId="1551650404">
    <w:abstractNumId w:val="5"/>
  </w:num>
  <w:num w:numId="41" w16cid:durableId="132021545">
    <w:abstractNumId w:val="7"/>
  </w:num>
  <w:num w:numId="42" w16cid:durableId="1769932713">
    <w:abstractNumId w:val="15"/>
  </w:num>
  <w:num w:numId="43" w16cid:durableId="2021200552">
    <w:abstractNumId w:val="28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embedSystemFonts/>
  <w:proofState w:spelling="clean" w:grammar="dirty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FB"/>
    <w:rsid w:val="00004A10"/>
    <w:rsid w:val="00013738"/>
    <w:rsid w:val="00051B1C"/>
    <w:rsid w:val="0006348B"/>
    <w:rsid w:val="00074EB5"/>
    <w:rsid w:val="00077F46"/>
    <w:rsid w:val="00090B9B"/>
    <w:rsid w:val="000B5505"/>
    <w:rsid w:val="000C28E6"/>
    <w:rsid w:val="001123F1"/>
    <w:rsid w:val="00123A04"/>
    <w:rsid w:val="00147677"/>
    <w:rsid w:val="0015447B"/>
    <w:rsid w:val="00182BBE"/>
    <w:rsid w:val="0018581F"/>
    <w:rsid w:val="001A54F5"/>
    <w:rsid w:val="001C2F59"/>
    <w:rsid w:val="001D6A34"/>
    <w:rsid w:val="001F2D6E"/>
    <w:rsid w:val="001F2F20"/>
    <w:rsid w:val="001F507E"/>
    <w:rsid w:val="001F62F0"/>
    <w:rsid w:val="001F6C63"/>
    <w:rsid w:val="0022345A"/>
    <w:rsid w:val="0022718C"/>
    <w:rsid w:val="00260A46"/>
    <w:rsid w:val="0028791E"/>
    <w:rsid w:val="002A7B2A"/>
    <w:rsid w:val="002E6836"/>
    <w:rsid w:val="002E6ACE"/>
    <w:rsid w:val="002F21DF"/>
    <w:rsid w:val="0031483B"/>
    <w:rsid w:val="00343EFB"/>
    <w:rsid w:val="00374244"/>
    <w:rsid w:val="003908A7"/>
    <w:rsid w:val="00392D54"/>
    <w:rsid w:val="00395DCC"/>
    <w:rsid w:val="003A0056"/>
    <w:rsid w:val="003A27AA"/>
    <w:rsid w:val="003A4E12"/>
    <w:rsid w:val="003B7CAB"/>
    <w:rsid w:val="003C6D37"/>
    <w:rsid w:val="003F77A6"/>
    <w:rsid w:val="003F7EF5"/>
    <w:rsid w:val="00430BEF"/>
    <w:rsid w:val="0044321D"/>
    <w:rsid w:val="00456F7A"/>
    <w:rsid w:val="004619A6"/>
    <w:rsid w:val="004A7D9B"/>
    <w:rsid w:val="005251E1"/>
    <w:rsid w:val="00525B00"/>
    <w:rsid w:val="00555BE7"/>
    <w:rsid w:val="00591D8F"/>
    <w:rsid w:val="00594207"/>
    <w:rsid w:val="005A386F"/>
    <w:rsid w:val="005F64F8"/>
    <w:rsid w:val="006067AE"/>
    <w:rsid w:val="00634FED"/>
    <w:rsid w:val="006460FB"/>
    <w:rsid w:val="00653655"/>
    <w:rsid w:val="0065763E"/>
    <w:rsid w:val="00683CD4"/>
    <w:rsid w:val="0069732C"/>
    <w:rsid w:val="006979A1"/>
    <w:rsid w:val="006F5AEC"/>
    <w:rsid w:val="0072499F"/>
    <w:rsid w:val="00724C2F"/>
    <w:rsid w:val="007277B9"/>
    <w:rsid w:val="007C0684"/>
    <w:rsid w:val="007C265C"/>
    <w:rsid w:val="007E71D4"/>
    <w:rsid w:val="008451FA"/>
    <w:rsid w:val="008514E1"/>
    <w:rsid w:val="00872877"/>
    <w:rsid w:val="008872E2"/>
    <w:rsid w:val="00923DB1"/>
    <w:rsid w:val="009309C4"/>
    <w:rsid w:val="009319C0"/>
    <w:rsid w:val="0093250B"/>
    <w:rsid w:val="00936090"/>
    <w:rsid w:val="00955F88"/>
    <w:rsid w:val="00956713"/>
    <w:rsid w:val="00963465"/>
    <w:rsid w:val="0099237E"/>
    <w:rsid w:val="009D530B"/>
    <w:rsid w:val="00A06037"/>
    <w:rsid w:val="00A10DF5"/>
    <w:rsid w:val="00A1764F"/>
    <w:rsid w:val="00A209EB"/>
    <w:rsid w:val="00A30844"/>
    <w:rsid w:val="00A5374F"/>
    <w:rsid w:val="00AA0ED5"/>
    <w:rsid w:val="00AD6288"/>
    <w:rsid w:val="00AD764B"/>
    <w:rsid w:val="00AE7303"/>
    <w:rsid w:val="00AF4D2D"/>
    <w:rsid w:val="00B108C1"/>
    <w:rsid w:val="00B126AB"/>
    <w:rsid w:val="00B376E0"/>
    <w:rsid w:val="00B50539"/>
    <w:rsid w:val="00B52E32"/>
    <w:rsid w:val="00BF3185"/>
    <w:rsid w:val="00BF6A07"/>
    <w:rsid w:val="00C31B0F"/>
    <w:rsid w:val="00C37C07"/>
    <w:rsid w:val="00C43756"/>
    <w:rsid w:val="00C541AE"/>
    <w:rsid w:val="00C670DC"/>
    <w:rsid w:val="00CF645A"/>
    <w:rsid w:val="00D5498C"/>
    <w:rsid w:val="00D5578B"/>
    <w:rsid w:val="00D728D2"/>
    <w:rsid w:val="00D9360A"/>
    <w:rsid w:val="00DC4CC5"/>
    <w:rsid w:val="00DD363B"/>
    <w:rsid w:val="00E0485E"/>
    <w:rsid w:val="00E201D5"/>
    <w:rsid w:val="00EA3270"/>
    <w:rsid w:val="00EE093A"/>
    <w:rsid w:val="00F00264"/>
    <w:rsid w:val="00F32618"/>
    <w:rsid w:val="00F35AFB"/>
    <w:rsid w:val="00F47BC2"/>
    <w:rsid w:val="00FA137A"/>
    <w:rsid w:val="00FD165D"/>
    <w:rsid w:val="00FD2B9C"/>
    <w:rsid w:val="00FD339D"/>
    <w:rsid w:val="00FE2413"/>
    <w:rsid w:val="0B762F42"/>
    <w:rsid w:val="38B9A489"/>
    <w:rsid w:val="43B942C2"/>
    <w:rsid w:val="46B77D6E"/>
    <w:rsid w:val="51EFFA89"/>
    <w:rsid w:val="5309BB78"/>
    <w:rsid w:val="5AB39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582753"/>
  <w15:chartTrackingRefBased/>
  <w15:docId w15:val="{E1D0FBDB-DABC-4FE9-A08A-8B6A0BAF90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43EFB"/>
    <w:pPr>
      <w:spacing w:before="120" w:after="240" w:line="360" w:lineRule="auto"/>
      <w:jc w:val="both"/>
    </w:pPr>
    <w:rPr>
      <w:rFonts w:ascii="Arial" w:hAnsi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43EFB"/>
    <w:pPr>
      <w:keepNext/>
      <w:numPr>
        <w:numId w:val="1"/>
      </w:numP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rsid w:val="00F35AFB"/>
    <w:pPr>
      <w:keepNext/>
      <w:numPr>
        <w:ilvl w:val="1"/>
        <w:numId w:val="1"/>
      </w:numPr>
      <w:ind w:left="0" w:firstLine="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nhideWhenUsed/>
    <w:qFormat/>
    <w:rsid w:val="00343EFB"/>
    <w:pPr>
      <w:keepNext/>
      <w:numPr>
        <w:ilvl w:val="2"/>
        <w:numId w:val="1"/>
      </w:numPr>
      <w:ind w:left="0" w:firstLine="0"/>
      <w:jc w:val="left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343EFB"/>
    <w:pPr>
      <w:keepNext/>
      <w:numPr>
        <w:ilvl w:val="3"/>
        <w:numId w:val="1"/>
      </w:numPr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343EFB"/>
    <w:pPr>
      <w:numPr>
        <w:ilvl w:val="4"/>
        <w:numId w:val="1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343EFB"/>
    <w:pPr>
      <w:numPr>
        <w:ilvl w:val="5"/>
        <w:numId w:val="1"/>
      </w:numPr>
      <w:spacing w:before="240" w:after="60"/>
      <w:outlineLvl w:val="5"/>
    </w:pPr>
    <w:rPr>
      <w:rFonts w:ascii="Aptos" w:hAnsi="Aptos"/>
      <w:b/>
      <w:bCs/>
      <w:szCs w:val="22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43EFB"/>
    <w:pPr>
      <w:numPr>
        <w:ilvl w:val="6"/>
        <w:numId w:val="1"/>
      </w:numPr>
      <w:spacing w:before="240" w:after="60"/>
      <w:outlineLvl w:val="6"/>
    </w:pPr>
    <w:rPr>
      <w:rFonts w:ascii="Aptos" w:hAnsi="Aptos"/>
      <w:sz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343EFB"/>
    <w:pPr>
      <w:numPr>
        <w:ilvl w:val="7"/>
        <w:numId w:val="1"/>
      </w:numPr>
      <w:spacing w:before="240" w:after="60"/>
      <w:outlineLvl w:val="7"/>
    </w:pPr>
    <w:rPr>
      <w:rFonts w:ascii="Aptos" w:hAnsi="Aptos"/>
      <w:i/>
      <w:iCs/>
      <w:sz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343EFB"/>
    <w:pPr>
      <w:numPr>
        <w:ilvl w:val="8"/>
        <w:numId w:val="1"/>
      </w:numPr>
      <w:spacing w:before="240" w:after="60"/>
      <w:outlineLvl w:val="8"/>
    </w:pPr>
    <w:rPr>
      <w:rFonts w:ascii="Aptos Display" w:hAnsi="Aptos Display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6067AE"/>
    <w:rPr>
      <w:rFonts w:ascii="Tahoma" w:hAnsi="Tahoma" w:cs="Tahoma"/>
      <w:sz w:val="16"/>
      <w:szCs w:val="16"/>
    </w:rPr>
  </w:style>
  <w:style w:type="character" w:styleId="topiclinefirst1" w:customStyle="1">
    <w:name w:val="topiclinefirst1"/>
    <w:rsid w:val="00074EB5"/>
    <w:rPr>
      <w:b/>
      <w:bCs/>
      <w:sz w:val="22"/>
      <w:szCs w:val="22"/>
    </w:rPr>
  </w:style>
  <w:style w:type="paragraph" w:styleId="Encabezado">
    <w:name w:val="header"/>
    <w:basedOn w:val="Normal"/>
    <w:link w:val="EncabezadoCar"/>
    <w:uiPriority w:val="99"/>
    <w:rsid w:val="00D9360A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D9360A"/>
    <w:rPr>
      <w:sz w:val="24"/>
      <w:szCs w:val="24"/>
    </w:rPr>
  </w:style>
  <w:style w:type="paragraph" w:styleId="Piedepgina">
    <w:name w:val="footer"/>
    <w:basedOn w:val="Normal"/>
    <w:link w:val="PiedepginaCar"/>
    <w:rsid w:val="00D9360A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rsid w:val="00D9360A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F77A6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3F77A6"/>
    <w:rPr>
      <w:b/>
      <w:bCs/>
    </w:rPr>
  </w:style>
  <w:style w:type="character" w:styleId="katex-mathml" w:customStyle="1">
    <w:name w:val="katex-mathml"/>
    <w:basedOn w:val="Fuentedeprrafopredeter"/>
    <w:rsid w:val="003F77A6"/>
  </w:style>
  <w:style w:type="character" w:styleId="mord" w:customStyle="1">
    <w:name w:val="mord"/>
    <w:basedOn w:val="Fuentedeprrafopredeter"/>
    <w:rsid w:val="003F77A6"/>
  </w:style>
  <w:style w:type="character" w:styleId="mrel" w:customStyle="1">
    <w:name w:val="mrel"/>
    <w:basedOn w:val="Fuentedeprrafopredeter"/>
    <w:rsid w:val="003F77A6"/>
  </w:style>
  <w:style w:type="character" w:styleId="mbin" w:customStyle="1">
    <w:name w:val="mbin"/>
    <w:basedOn w:val="Fuentedeprrafopredeter"/>
    <w:rsid w:val="003F77A6"/>
  </w:style>
  <w:style w:type="character" w:styleId="nfasis">
    <w:name w:val="Emphasis"/>
    <w:uiPriority w:val="20"/>
    <w:qFormat/>
    <w:rsid w:val="003F77A6"/>
    <w:rPr>
      <w:i/>
      <w:iCs/>
    </w:rPr>
  </w:style>
  <w:style w:type="character" w:styleId="Ttulo3Car" w:customStyle="1">
    <w:name w:val="Título 3 Car"/>
    <w:link w:val="Ttulo3"/>
    <w:rsid w:val="00343EFB"/>
    <w:rPr>
      <w:rFonts w:ascii="Arial" w:hAnsi="Arial"/>
      <w:b/>
      <w:bCs/>
      <w:sz w:val="22"/>
      <w:szCs w:val="26"/>
      <w:lang w:val="es-ES" w:eastAsia="es-ES"/>
    </w:rPr>
  </w:style>
  <w:style w:type="character" w:styleId="Ttulo4Car" w:customStyle="1">
    <w:name w:val="Título 4 Car"/>
    <w:link w:val="Ttulo4"/>
    <w:semiHidden/>
    <w:rsid w:val="00343EFB"/>
    <w:rPr>
      <w:rFonts w:ascii="Aptos" w:hAnsi="Aptos"/>
      <w:b/>
      <w:bCs/>
      <w:sz w:val="28"/>
      <w:szCs w:val="28"/>
      <w:lang w:val="es-ES" w:eastAsia="es-ES"/>
    </w:rPr>
  </w:style>
  <w:style w:type="character" w:styleId="Ttulo5Car" w:customStyle="1">
    <w:name w:val="Título 5 Car"/>
    <w:link w:val="Ttulo5"/>
    <w:semiHidden/>
    <w:rsid w:val="00343EFB"/>
    <w:rPr>
      <w:rFonts w:ascii="Aptos" w:hAnsi="Aptos"/>
      <w:b/>
      <w:bCs/>
      <w:i/>
      <w:iCs/>
      <w:sz w:val="26"/>
      <w:szCs w:val="26"/>
      <w:lang w:val="es-ES" w:eastAsia="es-ES"/>
    </w:rPr>
  </w:style>
  <w:style w:type="character" w:styleId="Ttulo6Car" w:customStyle="1">
    <w:name w:val="Título 6 Car"/>
    <w:link w:val="Ttulo6"/>
    <w:semiHidden/>
    <w:rsid w:val="00343EFB"/>
    <w:rPr>
      <w:rFonts w:ascii="Aptos" w:hAnsi="Aptos"/>
      <w:b/>
      <w:bCs/>
      <w:sz w:val="22"/>
      <w:szCs w:val="22"/>
      <w:lang w:val="es-ES" w:eastAsia="es-ES"/>
    </w:rPr>
  </w:style>
  <w:style w:type="character" w:styleId="Ttulo7Car" w:customStyle="1">
    <w:name w:val="Título 7 Car"/>
    <w:link w:val="Ttulo7"/>
    <w:semiHidden/>
    <w:rsid w:val="00343EFB"/>
    <w:rPr>
      <w:rFonts w:ascii="Aptos" w:hAnsi="Aptos"/>
      <w:sz w:val="24"/>
      <w:szCs w:val="24"/>
      <w:lang w:val="es-ES" w:eastAsia="es-ES"/>
    </w:rPr>
  </w:style>
  <w:style w:type="character" w:styleId="Ttulo8Car" w:customStyle="1">
    <w:name w:val="Título 8 Car"/>
    <w:link w:val="Ttulo8"/>
    <w:semiHidden/>
    <w:rsid w:val="00343EFB"/>
    <w:rPr>
      <w:rFonts w:ascii="Aptos" w:hAnsi="Aptos"/>
      <w:i/>
      <w:iCs/>
      <w:sz w:val="24"/>
      <w:szCs w:val="24"/>
      <w:lang w:val="es-ES" w:eastAsia="es-ES"/>
    </w:rPr>
  </w:style>
  <w:style w:type="character" w:styleId="Ttulo9Car" w:customStyle="1">
    <w:name w:val="Título 9 Car"/>
    <w:link w:val="Ttulo9"/>
    <w:semiHidden/>
    <w:rsid w:val="00343EFB"/>
    <w:rPr>
      <w:rFonts w:ascii="Aptos Display" w:hAnsi="Aptos Display"/>
      <w:sz w:val="22"/>
      <w:szCs w:val="22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43EFB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="Aptos Display" w:hAnsi="Aptos Display"/>
      <w:b w:val="0"/>
      <w:bCs w:val="0"/>
      <w:color w:val="0F4761"/>
      <w:sz w:val="32"/>
      <w:szCs w:val="32"/>
      <w:lang w:val="en-US" w:eastAsia="en-US"/>
    </w:rPr>
  </w:style>
  <w:style w:type="paragraph" w:styleId="TDC1">
    <w:name w:val="toc 1"/>
    <w:basedOn w:val="Normal"/>
    <w:next w:val="Normal"/>
    <w:autoRedefine/>
    <w:uiPriority w:val="39"/>
    <w:rsid w:val="00343EFB"/>
  </w:style>
  <w:style w:type="paragraph" w:styleId="TDC2">
    <w:name w:val="toc 2"/>
    <w:basedOn w:val="Normal"/>
    <w:next w:val="Normal"/>
    <w:autoRedefine/>
    <w:uiPriority w:val="39"/>
    <w:rsid w:val="00343EFB"/>
    <w:pPr>
      <w:ind w:left="220"/>
    </w:pPr>
  </w:style>
  <w:style w:type="paragraph" w:styleId="TDC3">
    <w:name w:val="toc 3"/>
    <w:basedOn w:val="Normal"/>
    <w:next w:val="Normal"/>
    <w:autoRedefine/>
    <w:uiPriority w:val="39"/>
    <w:rsid w:val="00343EFB"/>
    <w:pPr>
      <w:ind w:left="440"/>
    </w:pPr>
  </w:style>
  <w:style w:type="character" w:styleId="Hipervnculo">
    <w:name w:val="Hyperlink"/>
    <w:uiPriority w:val="99"/>
    <w:unhideWhenUsed/>
    <w:rsid w:val="00343EFB"/>
    <w:rPr>
      <w:color w:val="467886"/>
      <w:u w:val="single"/>
    </w:rPr>
  </w:style>
  <w:style w:type="character" w:styleId="Ttulo1Car" w:customStyle="1">
    <w:name w:val="Título 1 Car"/>
    <w:link w:val="Ttulo1"/>
    <w:uiPriority w:val="9"/>
    <w:rsid w:val="00343EFB"/>
    <w:rPr>
      <w:rFonts w:ascii="Arial" w:hAnsi="Arial"/>
      <w:b/>
      <w:bCs/>
      <w:sz w:val="28"/>
      <w:szCs w:val="24"/>
      <w:lang w:val="es-ES" w:eastAsia="es-ES"/>
    </w:rPr>
  </w:style>
  <w:style w:type="paragraph" w:styleId="Bibliografa">
    <w:name w:val="Bibliography"/>
    <w:basedOn w:val="Normal"/>
    <w:next w:val="Normal"/>
    <w:uiPriority w:val="37"/>
    <w:unhideWhenUsed/>
    <w:rsid w:val="00343EFB"/>
  </w:style>
  <w:style w:type="paragraph" w:styleId="Prrafodelista">
    <w:name w:val="List Paragraph"/>
    <w:basedOn w:val="Normal"/>
    <w:qFormat/>
    <w:rsid w:val="00F35AFB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461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rsid w:val="004619A6"/>
    <w:rPr>
      <w:rFonts w:ascii="Courier New" w:hAnsi="Courier New" w:cs="Courier New"/>
      <w:lang w:val="es-ES" w:eastAsia="es-ES"/>
    </w:rPr>
  </w:style>
  <w:style w:type="table" w:styleId="Tablaconcuadrcula1clara-nfasis3">
    <w:name w:val="Grid Table 1 Light Accent 3"/>
    <w:basedOn w:val="Tablanormal"/>
    <w:uiPriority w:val="46"/>
    <w:rsid w:val="00BF6A07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F6A07"/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rsid w:val="00BF6A0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next w:val="Normal"/>
    <w:link w:val="TtuloCar"/>
    <w:qFormat/>
    <w:rsid w:val="00BF6A07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rsid w:val="00BF6A07"/>
    <w:rPr>
      <w:rFonts w:asciiTheme="majorHAnsi" w:hAnsiTheme="majorHAnsi" w:eastAsiaTheme="majorEastAsia" w:cstheme="majorBidi"/>
      <w:spacing w:val="-10"/>
      <w:kern w:val="28"/>
      <w:sz w:val="56"/>
      <w:szCs w:val="56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10DF5"/>
    <w:rPr>
      <w:color w:val="605E5C"/>
      <w:shd w:val="clear" w:color="auto" w:fill="E1DFDD"/>
    </w:rPr>
  </w:style>
  <w:style w:type="paragraph" w:styleId="msonormal0" w:customStyle="1">
    <w:name w:val="msonormal"/>
    <w:basedOn w:val="Normal"/>
    <w:rsid w:val="005F64F8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val="es-BO" w:eastAsia="es-BO"/>
    </w:rPr>
  </w:style>
  <w:style w:type="paragraph" w:styleId="paragraph" w:customStyle="1">
    <w:name w:val="paragraph"/>
    <w:basedOn w:val="Normal"/>
    <w:rsid w:val="005F64F8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val="es-BO" w:eastAsia="es-BO"/>
    </w:rPr>
  </w:style>
  <w:style w:type="character" w:styleId="eop" w:customStyle="1">
    <w:name w:val="eop"/>
    <w:basedOn w:val="Fuentedeprrafopredeter"/>
    <w:rsid w:val="005F64F8"/>
  </w:style>
  <w:style w:type="character" w:styleId="textrun" w:customStyle="1">
    <w:name w:val="textrun"/>
    <w:basedOn w:val="Fuentedeprrafopredeter"/>
    <w:rsid w:val="005F64F8"/>
  </w:style>
  <w:style w:type="character" w:styleId="normaltextrun" w:customStyle="1">
    <w:name w:val="normaltextrun"/>
    <w:basedOn w:val="Fuentedeprrafopredeter"/>
    <w:rsid w:val="005F64F8"/>
  </w:style>
  <w:style w:type="paragraph" w:styleId="outlineelement" w:customStyle="1">
    <w:name w:val="outlineelement"/>
    <w:basedOn w:val="Normal"/>
    <w:rsid w:val="005F64F8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val="es-BO" w:eastAsia="es-BO"/>
    </w:rPr>
  </w:style>
  <w:style w:type="character" w:styleId="linebreakblob" w:customStyle="1">
    <w:name w:val="linebreakblob"/>
    <w:basedOn w:val="Fuentedeprrafopredeter"/>
    <w:rsid w:val="005F64F8"/>
  </w:style>
  <w:style w:type="character" w:styleId="scxw202988421" w:customStyle="1">
    <w:name w:val="scxw202988421"/>
    <w:basedOn w:val="Fuentedeprrafopredeter"/>
    <w:rsid w:val="005F64F8"/>
  </w:style>
  <w:style w:type="character" w:styleId="pagebreakblob" w:customStyle="1">
    <w:name w:val="pagebreakblob"/>
    <w:basedOn w:val="Fuentedeprrafopredeter"/>
    <w:rsid w:val="005F64F8"/>
  </w:style>
  <w:style w:type="character" w:styleId="pagebreaktextspan" w:customStyle="1">
    <w:name w:val="pagebreaktextspan"/>
    <w:basedOn w:val="Fuentedeprrafopredeter"/>
    <w:rsid w:val="005F64F8"/>
  </w:style>
  <w:style w:type="character" w:styleId="pagebreakborderspan" w:customStyle="1">
    <w:name w:val="pagebreakborderspan"/>
    <w:basedOn w:val="Fuentedeprrafopredeter"/>
    <w:rsid w:val="005F6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9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5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64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2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0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6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79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3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53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6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30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1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4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0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1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4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95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1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6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69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0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9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79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2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2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4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85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0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74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7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76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14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8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9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7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9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2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0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04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86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9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1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5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5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36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5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2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0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36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1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9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6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9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85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2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3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0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3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8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6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7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84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5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2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9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1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0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6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1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8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2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26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3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9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8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0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8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3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97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1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53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6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18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6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7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3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8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8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9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0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0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7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9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9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3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6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4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42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7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9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4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9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7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52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6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7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2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6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0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32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9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0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9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6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16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9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7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1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0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92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8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0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3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47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8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5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3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3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24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9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4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8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4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9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6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29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7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3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3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0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98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4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54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3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3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3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8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10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6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3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0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8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4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4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71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3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7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5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0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5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4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0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1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2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59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1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7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56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4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79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79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2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9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75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0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0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15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6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6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2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5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2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6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7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54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4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3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1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5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8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4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4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5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02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42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68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7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6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8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9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54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0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6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51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7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9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7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3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5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4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7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8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22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4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34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1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0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20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4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2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7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7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95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6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1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6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94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0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2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5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8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7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4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66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0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9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5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%20RYZEN%205\Desktop\Caratula%20Univalle%20y%20Molde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Wik1</b:Tag>
    <b:SourceType>InternetSite</b:SourceType>
    <b:Guid>{CAF97ECA-C215-485E-A7F5-D8407D9AAB15}</b:Guid>
    <b:Author>
      <b:Author>
        <b:NameList>
          <b:Person>
            <b:Last>Wikipedia</b:Last>
          </b:Person>
        </b:NameList>
      </b:Author>
    </b:Author>
    <b:Title>wikipedia.com</b:Title>
    <b:URL>wikipedia.com/ejemplo</b:URL>
    <b:RefOrder>1</b:RefOrder>
  </b:Source>
  <b:Source>
    <b:Tag>AWS</b:Tag>
    <b:SourceType>InternetSite</b:SourceType>
    <b:Guid>{96321867-4279-48F7-A301-110F46B29060}</b:Guid>
    <b:Title>aws</b:Title>
    <b:URL>https://aws.amazon.com/es/what-is/sdk/</b:URL>
    <b:Author>
      <b:Author>
        <b:NameList>
          <b:Person>
            <b:Last>AWS</b:Last>
          </b:Person>
        </b:NameList>
      </b:Author>
    </b:Author>
    <b:RefOrder>2</b:RefOrder>
  </b:Source>
  <b:Source>
    <b:Tag>Ric</b:Tag>
    <b:SourceType>InternetSite</b:SourceType>
    <b:Guid>{B60B6877-2493-4070-868F-49A5F86DF874}</b:Guid>
    <b:Author>
      <b:Author>
        <b:NameList>
          <b:Person>
            <b:Last>Harris</b:Last>
            <b:First>Richard</b:First>
          </b:Person>
        </b:NameList>
      </b:Author>
    </b:Author>
    <b:Title>The Knowledge Academy</b:Title>
    <b:URL>https://www.theknowledgeacademy.com/blog/java-developmen</b:URL>
    <b:RefOrder>3</b:RefOrder>
  </b:Source>
  <b:Source>
    <b:Tag>Fer</b:Tag>
    <b:SourceType>InternetSite</b:SourceType>
    <b:Guid>{7F710AD1-28DB-487F-8A9F-6C19DDF0213B}</b:Guid>
    <b:Author>
      <b:Author>
        <b:NameList>
          <b:Person>
            <b:Last>Galicia</b:Last>
            <b:First>Fernando</b:First>
            <b:Middle>Paul Lara</b:Middle>
          </b:Person>
        </b:NameList>
      </b:Author>
    </b:Author>
    <b:Title>GoDaddy</b:Title>
    <b:URL>https://www.godaddy.com/resources/latam/tecnologia/jvm-que-como-funciona-maquina-virtual</b:URL>
    <b:RefOrder>4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0A478426BB704F9ACE2DDE5D7EB24E" ma:contentTypeVersion="7" ma:contentTypeDescription="Crear nuevo documento." ma:contentTypeScope="" ma:versionID="61782d2afde5691d438ec922f547ff8d">
  <xsd:schema xmlns:xsd="http://www.w3.org/2001/XMLSchema" xmlns:xs="http://www.w3.org/2001/XMLSchema" xmlns:p="http://schemas.microsoft.com/office/2006/metadata/properties" xmlns:ns2="bd815034-8eb0-4d94-958f-0a251d04252d" targetNamespace="http://schemas.microsoft.com/office/2006/metadata/properties" ma:root="true" ma:fieldsID="359e9a0475c17a28df2683198eb719e6" ns2:_="">
    <xsd:import namespace="bd815034-8eb0-4d94-958f-0a251d0425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15034-8eb0-4d94-958f-0a251d0425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610EE5-B870-4E7A-A567-D10BEB0E49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46E40F-793E-4E4F-A7DD-AA49FAB0A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0287E4-11BC-4422-BC4C-14BA04372D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A81A7D-4F83-403F-AE76-E26171470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15034-8eb0-4d94-958f-0a251d0425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Caratula Univalle y Molde</ap:Template>
  <ap:Application>Microsoft Word for the web</ap:Application>
  <ap:DocSecurity>0</ap:DocSecurity>
  <ap:ScaleCrop>false</ap:ScaleCrop>
  <ap:Company>univalle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 RYZEN 5</dc:creator>
  <keywords/>
  <lastModifiedBy>Usuario invitado</lastModifiedBy>
  <revision>8</revision>
  <lastPrinted>2026-09-10T16:38:00.0000000Z</lastPrinted>
  <dcterms:created xsi:type="dcterms:W3CDTF">2026-09-10T16:24:00.0000000Z</dcterms:created>
  <dcterms:modified xsi:type="dcterms:W3CDTF">2026-09-29T01:51:27.4823870Z</dcterms:modified>
</coreProperties>
</file>